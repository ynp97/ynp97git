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028D19" w14:textId="1E872F7F" w:rsidR="00016A26" w:rsidRPr="00016A26" w:rsidRDefault="00016A26" w:rsidP="00016A26">
      <w:pPr>
        <w:pStyle w:val="ae"/>
      </w:pPr>
      <w:r w:rsidRPr="00016A26">
        <w:t>20260</w:t>
      </w:r>
      <w:r>
        <w:t>621</w:t>
      </w:r>
      <w:r>
        <w:rPr>
          <w:rFonts w:hint="eastAsia"/>
        </w:rPr>
        <w:t>マルコの福音書</w:t>
      </w:r>
      <w:r>
        <w:t>1</w:t>
      </w:r>
      <w:r w:rsidRPr="00016A26">
        <w:t>:</w:t>
      </w:r>
      <w:r>
        <w:t>1</w:t>
      </w:r>
      <w:r w:rsidRPr="00016A26">
        <w:t>-</w:t>
      </w:r>
      <w:r>
        <w:t>11</w:t>
      </w:r>
      <w:r w:rsidRPr="00016A26">
        <w:t xml:space="preserve"> </w:t>
      </w:r>
      <w:r w:rsidRPr="00016A26">
        <w:t>「</w:t>
      </w:r>
      <w:r>
        <w:rPr>
          <w:rFonts w:hint="eastAsia"/>
        </w:rPr>
        <w:t>福音のはじめ</w:t>
      </w:r>
      <w:r w:rsidRPr="00016A26">
        <w:t>」</w:t>
      </w:r>
    </w:p>
    <w:p w14:paraId="65EBF07D" w14:textId="77777777" w:rsidR="00016A26" w:rsidRPr="00016A26" w:rsidRDefault="00016A26" w:rsidP="00016A26">
      <w:pPr>
        <w:pStyle w:val="a8"/>
      </w:pPr>
      <w:r w:rsidRPr="00016A26">
        <w:t>それでは今日から、マルコの福音書を読んでいきましょう。</w:t>
      </w:r>
    </w:p>
    <w:p w14:paraId="377ED904" w14:textId="77777777" w:rsidR="00016A26" w:rsidRDefault="00016A26" w:rsidP="00016A26">
      <w:pPr>
        <w:pStyle w:val="a8"/>
      </w:pPr>
      <w:r w:rsidRPr="00016A26">
        <w:t>マルコは、四つの福音書の中で、一番短く、そして一番「動き」のある福音書です。</w:t>
      </w:r>
    </w:p>
    <w:p w14:paraId="0BF46CC7" w14:textId="65582234" w:rsidR="00016A26" w:rsidRDefault="00016A26" w:rsidP="00016A26">
      <w:pPr>
        <w:pStyle w:val="a8"/>
      </w:pPr>
      <w:r w:rsidRPr="00016A26">
        <w:t>教え</w:t>
      </w:r>
      <w:r w:rsidR="008B582E">
        <w:rPr>
          <w:rFonts w:hint="eastAsia"/>
        </w:rPr>
        <w:t>の内容よりも</w:t>
      </w:r>
      <w:r w:rsidRPr="00016A26">
        <w:t>、イエス様が「何をなさったか」</w:t>
      </w:r>
      <w:r w:rsidR="008B582E">
        <w:rPr>
          <w:rFonts w:hint="eastAsia"/>
        </w:rPr>
        <w:t>に比重が置かれているということです。</w:t>
      </w:r>
    </w:p>
    <w:p w14:paraId="2775E7B8" w14:textId="17F65C25" w:rsidR="00016A26" w:rsidRDefault="008B582E" w:rsidP="00016A26">
      <w:pPr>
        <w:pStyle w:val="a8"/>
      </w:pPr>
      <w:r>
        <w:rPr>
          <w:rFonts w:hint="eastAsia"/>
        </w:rPr>
        <w:t>マルコではイエス様の</w:t>
      </w:r>
      <w:r w:rsidR="00016A26" w:rsidRPr="00016A26">
        <w:t>行動を、「</w:t>
      </w:r>
      <w:r w:rsidR="00016A26">
        <w:rPr>
          <w:rFonts w:hint="eastAsia"/>
        </w:rPr>
        <w:t>そして</w:t>
      </w:r>
      <w:r w:rsidR="00016A26" w:rsidRPr="00016A26">
        <w:t>」「すぐに」と畳みかけるように描いていきます。</w:t>
      </w:r>
    </w:p>
    <w:p w14:paraId="7730D89F" w14:textId="77777777" w:rsidR="00016A26" w:rsidRPr="00016A26" w:rsidRDefault="00016A26" w:rsidP="00016A26">
      <w:pPr>
        <w:pStyle w:val="a8"/>
      </w:pPr>
    </w:p>
    <w:p w14:paraId="71473E6E" w14:textId="77777777" w:rsidR="00016A26" w:rsidRPr="00016A26" w:rsidRDefault="00016A26" w:rsidP="00016A26">
      <w:pPr>
        <w:pStyle w:val="a8"/>
      </w:pPr>
      <w:r w:rsidRPr="00016A26">
        <w:t>では、この福音書は、もともと誰のために書かれたのでしょうか。</w:t>
      </w:r>
    </w:p>
    <w:p w14:paraId="37C24200" w14:textId="77777777" w:rsidR="00016A26" w:rsidRDefault="00016A26" w:rsidP="00016A26">
      <w:pPr>
        <w:pStyle w:val="a8"/>
      </w:pPr>
      <w:r w:rsidRPr="00016A26">
        <w:t>古くから、ローマにいた、ユダヤ人ではない、異邦人のクリスチャンのために書かれた、と言われてきました。</w:t>
      </w:r>
    </w:p>
    <w:p w14:paraId="4733D1F1" w14:textId="6139B21C" w:rsidR="00016A26" w:rsidRDefault="00016A26" w:rsidP="00016A26">
      <w:pPr>
        <w:pStyle w:val="a8"/>
      </w:pPr>
      <w:r w:rsidRPr="00016A26">
        <w:t>なぜ、そう言えるのか。マルコは、ユダヤ人なら説明のいらない習慣を、わざわざ解説し、</w:t>
      </w:r>
    </w:p>
    <w:p w14:paraId="584984F9" w14:textId="49F8FB90" w:rsidR="00016A26" w:rsidRDefault="00016A26" w:rsidP="00016A26">
      <w:pPr>
        <w:pStyle w:val="a8"/>
      </w:pPr>
      <w:r w:rsidRPr="00016A26">
        <w:t>アラム語のことばには、いちいち訳をつけています。読者が、ユダヤの世界を知らない人々だったから</w:t>
      </w:r>
      <w:r>
        <w:rPr>
          <w:rFonts w:hint="eastAsia"/>
        </w:rPr>
        <w:t>です。</w:t>
      </w:r>
    </w:p>
    <w:p w14:paraId="3711E392" w14:textId="4CBA944F" w:rsidR="00016A26" w:rsidRPr="00016A26" w:rsidRDefault="00016A26" w:rsidP="00016A26">
      <w:pPr>
        <w:pStyle w:val="a8"/>
      </w:pPr>
      <w:r>
        <w:rPr>
          <w:rFonts w:hint="eastAsia"/>
        </w:rPr>
        <w:t>そして</w:t>
      </w:r>
      <w:r w:rsidRPr="00016A26">
        <w:t>、</w:t>
      </w:r>
      <w:r>
        <w:rPr>
          <w:rFonts w:hint="eastAsia"/>
        </w:rPr>
        <w:t>その人々は</w:t>
      </w:r>
      <w:r w:rsidR="008B582E">
        <w:rPr>
          <w:rFonts w:hint="eastAsia"/>
        </w:rPr>
        <w:t>ローマの国家権力からの</w:t>
      </w:r>
      <w:r w:rsidRPr="00016A26">
        <w:t>迫害の只中にい</w:t>
      </w:r>
      <w:r>
        <w:rPr>
          <w:rFonts w:hint="eastAsia"/>
        </w:rPr>
        <w:t>ました。</w:t>
      </w:r>
    </w:p>
    <w:p w14:paraId="4FE59F02" w14:textId="77777777" w:rsidR="00016A26" w:rsidRPr="00016A26" w:rsidRDefault="00016A26" w:rsidP="00016A26">
      <w:pPr>
        <w:pStyle w:val="a8"/>
      </w:pPr>
    </w:p>
    <w:p w14:paraId="6F3B7841" w14:textId="77777777" w:rsidR="00016A26" w:rsidRDefault="00016A26" w:rsidP="00016A26">
      <w:pPr>
        <w:pStyle w:val="a8"/>
      </w:pPr>
      <w:r>
        <w:rPr>
          <w:rFonts w:hint="eastAsia"/>
        </w:rPr>
        <w:t>だからこそ、マルコの中では</w:t>
      </w:r>
      <w:r w:rsidRPr="00016A26">
        <w:t>、十字架を負って従うこと、苦しみの中で耐えること</w:t>
      </w:r>
      <w:r>
        <w:rPr>
          <w:rFonts w:hint="eastAsia"/>
        </w:rPr>
        <w:t>が、</w:t>
      </w:r>
    </w:p>
    <w:p w14:paraId="1E743333" w14:textId="5221BB3F" w:rsidR="00016A26" w:rsidRPr="00016A26" w:rsidRDefault="00016A26" w:rsidP="00016A26">
      <w:pPr>
        <w:pStyle w:val="a8"/>
      </w:pPr>
      <w:r>
        <w:rPr>
          <w:rFonts w:hint="eastAsia"/>
        </w:rPr>
        <w:t>繰り返し語られていきます</w:t>
      </w:r>
      <w:r w:rsidRPr="00016A26">
        <w:t>。それは、まさに迫害の中にいた教会への、</w:t>
      </w:r>
      <w:r w:rsidR="00AD1EE8">
        <w:rPr>
          <w:rFonts w:hint="eastAsia"/>
        </w:rPr>
        <w:t>励ましの</w:t>
      </w:r>
      <w:r w:rsidRPr="00016A26">
        <w:t>ことばだったのです。</w:t>
      </w:r>
    </w:p>
    <w:p w14:paraId="15FFE47F" w14:textId="77777777" w:rsidR="00016A26" w:rsidRDefault="00016A26" w:rsidP="00016A26">
      <w:pPr>
        <w:pStyle w:val="a8"/>
      </w:pPr>
    </w:p>
    <w:p w14:paraId="2C60685F" w14:textId="77777777" w:rsidR="00AD1EE8" w:rsidRDefault="00016A26" w:rsidP="00016A26">
      <w:pPr>
        <w:pStyle w:val="a8"/>
      </w:pPr>
      <w:r>
        <w:rPr>
          <w:rFonts w:hint="eastAsia"/>
        </w:rPr>
        <w:t>つまり、</w:t>
      </w:r>
      <w:r w:rsidRPr="00016A26">
        <w:t>マルコ</w:t>
      </w:r>
      <w:r>
        <w:rPr>
          <w:rFonts w:hint="eastAsia"/>
        </w:rPr>
        <w:t>が</w:t>
      </w:r>
      <w:r w:rsidRPr="00016A26">
        <w:t>、「行動」を、これほど前面に出したの</w:t>
      </w:r>
      <w:r>
        <w:rPr>
          <w:rFonts w:hint="eastAsia"/>
        </w:rPr>
        <w:t>は、</w:t>
      </w:r>
      <w:r w:rsidRPr="00016A26">
        <w:t>苦しみの中にいた読者が、</w:t>
      </w:r>
    </w:p>
    <w:p w14:paraId="148E9FDC" w14:textId="25DDC84E" w:rsidR="00016A26" w:rsidRDefault="00016A26" w:rsidP="00016A26">
      <w:pPr>
        <w:pStyle w:val="a8"/>
      </w:pPr>
      <w:r w:rsidRPr="00016A26">
        <w:t>「では、私はどう生きればいいのか」と</w:t>
      </w:r>
      <w:r w:rsidR="00AD1EE8">
        <w:rPr>
          <w:rFonts w:hint="eastAsia"/>
        </w:rPr>
        <w:t>、祈りの中で神に</w:t>
      </w:r>
      <w:r w:rsidRPr="00016A26">
        <w:t>問う</w:t>
      </w:r>
      <w:r>
        <w:rPr>
          <w:rFonts w:hint="eastAsia"/>
        </w:rPr>
        <w:t>、その問に対する答えでもあったのです</w:t>
      </w:r>
      <w:r w:rsidRPr="00016A26">
        <w:t>。</w:t>
      </w:r>
    </w:p>
    <w:p w14:paraId="44D9B5D3" w14:textId="77777777" w:rsidR="00AD1EE8" w:rsidRDefault="00AD1EE8" w:rsidP="00016A26">
      <w:pPr>
        <w:pStyle w:val="a8"/>
      </w:pPr>
    </w:p>
    <w:p w14:paraId="6599B10F" w14:textId="1140F2EE" w:rsidR="00AD1EE8" w:rsidRDefault="008B582E" w:rsidP="00016A26">
      <w:pPr>
        <w:pStyle w:val="a8"/>
      </w:pPr>
      <w:r>
        <w:rPr>
          <w:rFonts w:hint="eastAsia"/>
        </w:rPr>
        <w:t>その答えは</w:t>
      </w:r>
      <w:r w:rsidR="00AD1EE8">
        <w:rPr>
          <w:rFonts w:hint="eastAsia"/>
        </w:rPr>
        <w:t>、神に従う道を貫きなさい。</w:t>
      </w:r>
    </w:p>
    <w:p w14:paraId="692302E2" w14:textId="73DC4D98" w:rsidR="00AD1EE8" w:rsidRDefault="00AD1EE8" w:rsidP="00016A26">
      <w:pPr>
        <w:pStyle w:val="a8"/>
      </w:pPr>
      <w:r>
        <w:rPr>
          <w:rFonts w:hint="eastAsia"/>
        </w:rPr>
        <w:t>神に従う道には必ず「正しい」解決がある。すでにそれは準備されているということです。</w:t>
      </w:r>
    </w:p>
    <w:p w14:paraId="4993DB0F" w14:textId="24D6F4F1" w:rsidR="00AD1EE8" w:rsidRPr="00AD1EE8" w:rsidRDefault="00AD1EE8" w:rsidP="00016A26">
      <w:pPr>
        <w:pStyle w:val="a8"/>
      </w:pPr>
      <w:r>
        <w:rPr>
          <w:rFonts w:hint="eastAsia"/>
        </w:rPr>
        <w:t>最大の敵である「死」はもはや破れ去り、信じるものの命は永遠のものへと接続されていくのだ。</w:t>
      </w:r>
    </w:p>
    <w:p w14:paraId="39C5341C" w14:textId="74C831BA" w:rsidR="00016A26" w:rsidRPr="00016A26" w:rsidRDefault="00AD1EE8" w:rsidP="00016A26">
      <w:pPr>
        <w:pStyle w:val="a8"/>
      </w:pPr>
      <w:r>
        <w:rPr>
          <w:rFonts w:hint="eastAsia"/>
        </w:rPr>
        <w:t>だからこそ、</w:t>
      </w:r>
      <w:r w:rsidR="00016A26" w:rsidRPr="00016A26">
        <w:t>「</w:t>
      </w:r>
      <w:r>
        <w:rPr>
          <w:rFonts w:hint="eastAsia"/>
        </w:rPr>
        <w:t>神に従うという、正しい行いを貫いた、イエス・キリストよく見つめ、この方</w:t>
      </w:r>
      <w:r w:rsidR="00016A26" w:rsidRPr="00016A26">
        <w:t>についていきなさい」。</w:t>
      </w:r>
    </w:p>
    <w:p w14:paraId="3E112F97" w14:textId="77777777" w:rsidR="00016A26" w:rsidRDefault="00016A26" w:rsidP="00016A26">
      <w:pPr>
        <w:pStyle w:val="a8"/>
      </w:pPr>
    </w:p>
    <w:p w14:paraId="18402FA2" w14:textId="7FA15F39" w:rsidR="00472A9E" w:rsidRDefault="00472A9E" w:rsidP="00016A26">
      <w:pPr>
        <w:pStyle w:val="a8"/>
      </w:pPr>
      <w:r>
        <w:rPr>
          <w:rFonts w:hint="eastAsia"/>
        </w:rPr>
        <w:t>これをマルコは「中心」に据えているということになります。</w:t>
      </w:r>
    </w:p>
    <w:p w14:paraId="452FA63E" w14:textId="77777777" w:rsidR="00472A9E" w:rsidRDefault="00472A9E" w:rsidP="00472A9E">
      <w:pPr>
        <w:pStyle w:val="a8"/>
      </w:pPr>
    </w:p>
    <w:p w14:paraId="51CDA28E" w14:textId="10CA8A7D" w:rsidR="00472A9E" w:rsidRPr="00016A26" w:rsidRDefault="00472A9E" w:rsidP="00472A9E">
      <w:pPr>
        <w:pStyle w:val="a8"/>
      </w:pPr>
      <w:r>
        <w:rPr>
          <w:rFonts w:hint="eastAsia"/>
        </w:rPr>
        <w:t>ということで、</w:t>
      </w:r>
      <w:r w:rsidRPr="00016A26">
        <w:t>今日はその「福音のはじめ」を、読んでいきましょう。</w:t>
      </w:r>
    </w:p>
    <w:p w14:paraId="5FA00671" w14:textId="77777777" w:rsidR="00472A9E" w:rsidRPr="00472A9E" w:rsidRDefault="00472A9E" w:rsidP="00016A26">
      <w:pPr>
        <w:pStyle w:val="a8"/>
      </w:pPr>
    </w:p>
    <w:p w14:paraId="34C29515" w14:textId="026C84C9" w:rsidR="00016A26" w:rsidRDefault="00472A9E" w:rsidP="00016A26">
      <w:pPr>
        <w:pStyle w:val="a8"/>
      </w:pPr>
      <w:r>
        <w:rPr>
          <w:rFonts w:hint="eastAsia"/>
        </w:rPr>
        <w:t>さて、</w:t>
      </w:r>
      <w:r w:rsidR="00016A26" w:rsidRPr="00016A26">
        <w:t>マルコ</w:t>
      </w:r>
      <w:r>
        <w:rPr>
          <w:rFonts w:hint="eastAsia"/>
        </w:rPr>
        <w:t>の福音書</w:t>
      </w:r>
      <w:r w:rsidR="00016A26" w:rsidRPr="00016A26">
        <w:t>は、誕生の物語も、壮大な序文もなしに、いきなり荒野から始めます。</w:t>
      </w:r>
    </w:p>
    <w:p w14:paraId="1CB358BC" w14:textId="77777777" w:rsidR="00016A26" w:rsidRDefault="00016A26" w:rsidP="00016A26">
      <w:pPr>
        <w:pStyle w:val="ae"/>
      </w:pPr>
    </w:p>
    <w:p w14:paraId="4FEC9DE5" w14:textId="77777777" w:rsidR="00116155" w:rsidRDefault="00116155" w:rsidP="00116155">
      <w:pPr>
        <w:pStyle w:val="a9"/>
        <w:ind w:right="240"/>
      </w:pPr>
      <w:r>
        <w:rPr>
          <w:bCs/>
          <w:color w:val="006699"/>
        </w:rPr>
        <w:t>Mark 1:1</w:t>
      </w:r>
      <w:r>
        <w:t xml:space="preserve">  </w:t>
      </w:r>
      <w:r>
        <w:t>神の子、イエス・キリストの福音のはじめ。</w:t>
      </w:r>
    </w:p>
    <w:p w14:paraId="6C4156DE" w14:textId="77777777" w:rsidR="00116155" w:rsidRDefault="00116155" w:rsidP="00116155">
      <w:pPr>
        <w:pStyle w:val="a9"/>
        <w:ind w:right="240"/>
      </w:pPr>
    </w:p>
    <w:p w14:paraId="62C53A8B" w14:textId="77777777" w:rsidR="00116155" w:rsidRDefault="00116155" w:rsidP="00116155">
      <w:pPr>
        <w:pStyle w:val="a8"/>
      </w:pPr>
      <w:r w:rsidRPr="00116155">
        <w:t>この「神の子」ということばが、</w:t>
      </w:r>
      <w:r>
        <w:rPr>
          <w:rFonts w:hint="eastAsia"/>
        </w:rPr>
        <w:t>マルコの大きなテーマです。</w:t>
      </w:r>
    </w:p>
    <w:p w14:paraId="666EA28C" w14:textId="77777777" w:rsidR="00116155" w:rsidRDefault="00116155" w:rsidP="00116155">
      <w:pPr>
        <w:pStyle w:val="a8"/>
      </w:pPr>
      <w:r>
        <w:rPr>
          <w:rFonts w:hint="eastAsia"/>
        </w:rPr>
        <w:t>それゆえ、この</w:t>
      </w:r>
      <w:r w:rsidRPr="00116155">
        <w:rPr>
          <w:rFonts w:hint="eastAsia"/>
        </w:rPr>
        <w:t>福</w:t>
      </w:r>
      <w:r w:rsidRPr="00116155">
        <w:t>音書の最初と最後を、つないでいます。</w:t>
      </w:r>
    </w:p>
    <w:p w14:paraId="445ABC64" w14:textId="77777777" w:rsidR="007A39C4" w:rsidRDefault="007A39C4" w:rsidP="007A39C4">
      <w:pPr>
        <w:pStyle w:val="a9"/>
        <w:ind w:right="240"/>
      </w:pPr>
    </w:p>
    <w:p w14:paraId="7899AA12" w14:textId="03B43FEC" w:rsidR="00116155" w:rsidRDefault="00116155" w:rsidP="00116155">
      <w:pPr>
        <w:pStyle w:val="a8"/>
      </w:pPr>
      <w:r w:rsidRPr="00116155">
        <w:t>マルコは、ここで「神の子」と宣言し、</w:t>
      </w:r>
    </w:p>
    <w:p w14:paraId="54C0B28C" w14:textId="5C869EEB" w:rsidR="007A39C4" w:rsidRPr="00116155" w:rsidRDefault="00116155" w:rsidP="00116155">
      <w:pPr>
        <w:pStyle w:val="a8"/>
      </w:pPr>
      <w:r w:rsidRPr="00116155">
        <w:t>いちばん最後、イエス様が十字架で息を引き取られた場面で、もう一度この告白を</w:t>
      </w:r>
      <w:r w:rsidR="007A39C4">
        <w:rPr>
          <w:rFonts w:hint="eastAsia"/>
        </w:rPr>
        <w:t>繰り返します</w:t>
      </w:r>
      <w:r w:rsidRPr="00116155">
        <w:t>。</w:t>
      </w:r>
    </w:p>
    <w:p w14:paraId="144B8EEE" w14:textId="11EE0C19" w:rsidR="00116155" w:rsidRPr="00116155" w:rsidRDefault="007A39C4" w:rsidP="00116155">
      <w:pPr>
        <w:pStyle w:val="a8"/>
      </w:pPr>
      <w:r>
        <w:rPr>
          <w:rFonts w:hint="eastAsia"/>
        </w:rPr>
        <w:t>では、この</w:t>
      </w:r>
      <w:r w:rsidR="00116155" w:rsidRPr="00116155">
        <w:t>告白を口にしたのは、だれだったでしょうか。</w:t>
      </w:r>
    </w:p>
    <w:p w14:paraId="55C3E4D6" w14:textId="77777777" w:rsidR="00472A9E" w:rsidRDefault="00116155" w:rsidP="00116155">
      <w:pPr>
        <w:pStyle w:val="a8"/>
      </w:pPr>
      <w:r w:rsidRPr="00116155">
        <w:t>弟子たちでは、ありませんでした。</w:t>
      </w:r>
    </w:p>
    <w:p w14:paraId="31B6FFC7" w14:textId="3825010B" w:rsidR="00116155" w:rsidRPr="00116155" w:rsidRDefault="00116155" w:rsidP="00116155">
      <w:pPr>
        <w:pStyle w:val="a8"/>
      </w:pPr>
      <w:r w:rsidRPr="00116155">
        <w:lastRenderedPageBreak/>
        <w:t>三年も寝食を共にした弟子たちは、最後まで、この方を「あなたは神の子です」と言い表せなかったのです。彼らは、何度教えられても、十字架へ向かうイエス様を理解できませんでした。</w:t>
      </w:r>
    </w:p>
    <w:p w14:paraId="00D7F53E" w14:textId="77777777" w:rsidR="007A39C4" w:rsidRDefault="007A39C4" w:rsidP="00116155">
      <w:pPr>
        <w:pStyle w:val="a8"/>
      </w:pPr>
    </w:p>
    <w:p w14:paraId="1806A481" w14:textId="77777777" w:rsidR="007A39C4" w:rsidRDefault="00116155" w:rsidP="00116155">
      <w:pPr>
        <w:pStyle w:val="a8"/>
      </w:pPr>
      <w:r w:rsidRPr="00116155">
        <w:t>公に「この方は神の子だ」と最初に告白したのは、十字架のそばに立っていた、</w:t>
      </w:r>
    </w:p>
    <w:p w14:paraId="39752DAD" w14:textId="77777777" w:rsidR="00472A9E" w:rsidRDefault="00116155" w:rsidP="00116155">
      <w:pPr>
        <w:pStyle w:val="a8"/>
      </w:pPr>
      <w:r w:rsidRPr="00116155">
        <w:t>一人のローマ兵</w:t>
      </w:r>
      <w:r w:rsidRPr="00116155">
        <w:t>——</w:t>
      </w:r>
      <w:r w:rsidRPr="00116155">
        <w:t>異邦人の兵士でした。イエス様を処刑する側にいた異邦人が、</w:t>
      </w:r>
    </w:p>
    <w:p w14:paraId="547F3B6D" w14:textId="7EA5CB4C" w:rsidR="00116155" w:rsidRDefault="00116155" w:rsidP="00116155">
      <w:pPr>
        <w:pStyle w:val="a8"/>
      </w:pPr>
      <w:r w:rsidRPr="00116155">
        <w:t>その死にざまを見て、思わずそう言ったのです。</w:t>
      </w:r>
    </w:p>
    <w:p w14:paraId="01374638" w14:textId="77777777" w:rsidR="007A39C4" w:rsidRDefault="007A39C4" w:rsidP="00116155">
      <w:pPr>
        <w:pStyle w:val="a8"/>
      </w:pPr>
    </w:p>
    <w:p w14:paraId="40CF7FCF" w14:textId="77777777" w:rsidR="007A39C4" w:rsidRDefault="007A39C4" w:rsidP="007A39C4">
      <w:pPr>
        <w:pStyle w:val="af"/>
      </w:pPr>
      <w:r>
        <w:rPr>
          <w:bCs/>
          <w:color w:val="006699"/>
        </w:rPr>
        <w:t>Mark 15:37</w:t>
      </w:r>
      <w:r>
        <w:t xml:space="preserve">  </w:t>
      </w:r>
      <w:r>
        <w:t>しかし、イエスは大声をあげて、息を引き取られた。</w:t>
      </w:r>
    </w:p>
    <w:p w14:paraId="7366EE7B" w14:textId="77777777" w:rsidR="007A39C4" w:rsidRDefault="007A39C4" w:rsidP="007A39C4">
      <w:pPr>
        <w:pStyle w:val="af"/>
      </w:pPr>
      <w:r>
        <w:rPr>
          <w:bCs/>
          <w:color w:val="006699"/>
        </w:rPr>
        <w:t>Mark 15:38</w:t>
      </w:r>
      <w:r>
        <w:t xml:space="preserve">  </w:t>
      </w:r>
      <w:r>
        <w:t>すると、神殿の幕が上から下まで真</w:t>
      </w:r>
      <w:proofErr w:type="gramStart"/>
      <w:r>
        <w:t>っ</w:t>
      </w:r>
      <w:proofErr w:type="gramEnd"/>
      <w:r>
        <w:t>二つに裂けた。</w:t>
      </w:r>
    </w:p>
    <w:p w14:paraId="4ED7CD0F" w14:textId="77777777" w:rsidR="007A39C4" w:rsidRDefault="007A39C4" w:rsidP="007A39C4">
      <w:pPr>
        <w:pStyle w:val="af"/>
      </w:pPr>
      <w:r>
        <w:rPr>
          <w:bCs/>
          <w:color w:val="006699"/>
        </w:rPr>
        <w:t>Mark 15:39</w:t>
      </w:r>
      <w:r>
        <w:t xml:space="preserve">  </w:t>
      </w:r>
      <w:r>
        <w:t>イエスの正面に立っていた百人隊長は、イエスがこのように息を引き取られたのを見て言った。「この方は本当に神の子であった。」</w:t>
      </w:r>
    </w:p>
    <w:p w14:paraId="2BC9D572" w14:textId="77777777" w:rsidR="007A39C4" w:rsidRDefault="007A39C4" w:rsidP="00116155">
      <w:pPr>
        <w:pStyle w:val="a8"/>
      </w:pPr>
    </w:p>
    <w:p w14:paraId="4BAA5361" w14:textId="77777777" w:rsidR="007A39C4" w:rsidRDefault="007A39C4" w:rsidP="00116155">
      <w:pPr>
        <w:pStyle w:val="a8"/>
      </w:pPr>
      <w:r>
        <w:rPr>
          <w:rFonts w:hint="eastAsia"/>
        </w:rPr>
        <w:t>先ほど見たように、</w:t>
      </w:r>
      <w:r w:rsidR="00116155" w:rsidRPr="00116155">
        <w:t>マルコの福音書は、もともと、ローマにいた異邦人のクリスチャン、</w:t>
      </w:r>
    </w:p>
    <w:p w14:paraId="004DA7C0" w14:textId="3E29262D" w:rsidR="007A39C4" w:rsidRDefault="00116155" w:rsidP="00116155">
      <w:pPr>
        <w:pStyle w:val="a8"/>
      </w:pPr>
      <w:r w:rsidRPr="00116155">
        <w:t>それも迫害の中にいた人々のために書かれた、と言われています。</w:t>
      </w:r>
    </w:p>
    <w:p w14:paraId="78C7CA33" w14:textId="77777777" w:rsidR="007A39C4" w:rsidRDefault="00116155" w:rsidP="00116155">
      <w:pPr>
        <w:pStyle w:val="a8"/>
      </w:pPr>
      <w:r w:rsidRPr="00116155">
        <w:t>自分はユダヤ人でもない、立派な弟子でもない</w:t>
      </w:r>
      <w:r w:rsidRPr="00116155">
        <w:t>——</w:t>
      </w:r>
      <w:r w:rsidRPr="00116155">
        <w:t>そう思っていた読者に、マルコは告げます。</w:t>
      </w:r>
    </w:p>
    <w:p w14:paraId="30179F0A" w14:textId="2E25BCC6" w:rsidR="00116155" w:rsidRDefault="00116155" w:rsidP="00116155">
      <w:pPr>
        <w:pStyle w:val="a8"/>
      </w:pPr>
      <w:r w:rsidRPr="00116155">
        <w:t>最初にこの方を「神の子」と見抜いたのは、ほかでもない、十字架を見上げた一人の異邦人だった。</w:t>
      </w:r>
    </w:p>
    <w:p w14:paraId="6C926C55" w14:textId="724CA26E" w:rsidR="00472A9E" w:rsidRDefault="00472A9E" w:rsidP="00116155">
      <w:pPr>
        <w:pStyle w:val="a8"/>
      </w:pPr>
      <w:r>
        <w:rPr>
          <w:rFonts w:hint="eastAsia"/>
        </w:rPr>
        <w:t>あなたがみているそれは、真の神の子である。信じて歩みなさい。</w:t>
      </w:r>
    </w:p>
    <w:p w14:paraId="09C9EAAC" w14:textId="77777777" w:rsidR="007A39C4" w:rsidRDefault="007A39C4" w:rsidP="00116155">
      <w:pPr>
        <w:pStyle w:val="a8"/>
      </w:pPr>
    </w:p>
    <w:p w14:paraId="299E71A0" w14:textId="77777777" w:rsidR="007A39C4" w:rsidRDefault="007A39C4" w:rsidP="00116155">
      <w:pPr>
        <w:pStyle w:val="a8"/>
      </w:pPr>
      <w:r>
        <w:rPr>
          <w:rFonts w:hint="eastAsia"/>
        </w:rPr>
        <w:t>確かに、ユダヤ教の結論としての福音ではある。</w:t>
      </w:r>
    </w:p>
    <w:p w14:paraId="04CE4528" w14:textId="068E1D44" w:rsidR="007A39C4" w:rsidRDefault="007A39C4" w:rsidP="00116155">
      <w:pPr>
        <w:pStyle w:val="a8"/>
      </w:pPr>
      <w:r>
        <w:rPr>
          <w:rFonts w:hint="eastAsia"/>
        </w:rPr>
        <w:t>しかし、その結論とは、宗教の垣根を超えた、すべての人々の救い</w:t>
      </w:r>
      <w:r w:rsidR="00472A9E">
        <w:rPr>
          <w:rFonts w:hint="eastAsia"/>
        </w:rPr>
        <w:t>であり、</w:t>
      </w:r>
      <w:r>
        <w:rPr>
          <w:rFonts w:hint="eastAsia"/>
        </w:rPr>
        <w:t>それが神の愛</w:t>
      </w:r>
      <w:r w:rsidR="00472A9E">
        <w:rPr>
          <w:rFonts w:hint="eastAsia"/>
        </w:rPr>
        <w:t>の姿です。</w:t>
      </w:r>
    </w:p>
    <w:p w14:paraId="4993D490" w14:textId="77777777" w:rsidR="00116155" w:rsidRDefault="00116155" w:rsidP="00116155">
      <w:pPr>
        <w:pStyle w:val="a9"/>
        <w:ind w:right="240"/>
      </w:pPr>
    </w:p>
    <w:p w14:paraId="4372312F" w14:textId="77777777" w:rsidR="00116155" w:rsidRDefault="00116155" w:rsidP="00116155">
      <w:pPr>
        <w:pStyle w:val="a9"/>
        <w:ind w:right="240"/>
      </w:pPr>
      <w:r>
        <w:rPr>
          <w:bCs/>
          <w:color w:val="006699"/>
        </w:rPr>
        <w:t>Mark 1:2</w:t>
      </w:r>
      <w:r>
        <w:t xml:space="preserve">  </w:t>
      </w:r>
      <w:r>
        <w:t>預言者イザヤの書にこのように書かれている。</w:t>
      </w:r>
      <w:r>
        <w:t xml:space="preserve"> </w:t>
      </w:r>
    </w:p>
    <w:p w14:paraId="0ED5AD7F" w14:textId="77777777" w:rsidR="00116155" w:rsidRDefault="00116155" w:rsidP="00116155">
      <w:pPr>
        <w:pStyle w:val="a9"/>
        <w:ind w:right="240"/>
      </w:pPr>
      <w:r>
        <w:tab/>
      </w:r>
      <w:r>
        <w:tab/>
      </w:r>
      <w:r>
        <w:t>「見よ。わたしは、わたしの使いを</w:t>
      </w:r>
      <w:r>
        <w:t xml:space="preserve"> </w:t>
      </w:r>
    </w:p>
    <w:p w14:paraId="366D9750" w14:textId="77777777" w:rsidR="00116155" w:rsidRDefault="00116155" w:rsidP="00116155">
      <w:pPr>
        <w:pStyle w:val="a9"/>
        <w:ind w:right="240"/>
      </w:pPr>
      <w:r>
        <w:tab/>
      </w:r>
      <w:r>
        <w:tab/>
      </w:r>
      <w:r>
        <w:t>あなたの前に遣わす。</w:t>
      </w:r>
      <w:r>
        <w:t xml:space="preserve"> </w:t>
      </w:r>
    </w:p>
    <w:p w14:paraId="2552980E" w14:textId="77777777" w:rsidR="00116155" w:rsidRDefault="00116155" w:rsidP="00116155">
      <w:pPr>
        <w:pStyle w:val="a9"/>
        <w:ind w:right="240"/>
      </w:pPr>
      <w:r>
        <w:tab/>
      </w:r>
      <w:r>
        <w:tab/>
      </w:r>
      <w:r>
        <w:t>彼はあなたの道を備える。</w:t>
      </w:r>
    </w:p>
    <w:p w14:paraId="6CA00934" w14:textId="77777777" w:rsidR="00116155" w:rsidRDefault="00116155" w:rsidP="00116155">
      <w:pPr>
        <w:pStyle w:val="a9"/>
        <w:ind w:right="240"/>
      </w:pPr>
      <w:r>
        <w:rPr>
          <w:bCs/>
          <w:color w:val="006699"/>
        </w:rPr>
        <w:t>Mark 1:3</w:t>
      </w:r>
      <w:r>
        <w:t xml:space="preserve">  </w:t>
      </w:r>
      <w:r>
        <w:tab/>
      </w:r>
      <w:r>
        <w:t>荒野で叫ぶ者の声がする。</w:t>
      </w:r>
      <w:r>
        <w:t xml:space="preserve"> </w:t>
      </w:r>
    </w:p>
    <w:p w14:paraId="528E11F7" w14:textId="77777777" w:rsidR="00116155" w:rsidRDefault="00116155" w:rsidP="00116155">
      <w:pPr>
        <w:pStyle w:val="a9"/>
        <w:ind w:right="240"/>
      </w:pPr>
      <w:r>
        <w:tab/>
      </w:r>
      <w:r>
        <w:tab/>
      </w:r>
      <w:r>
        <w:t>『主の道を用意せよ。</w:t>
      </w:r>
      <w:r>
        <w:t xml:space="preserve"> </w:t>
      </w:r>
    </w:p>
    <w:p w14:paraId="2F541729" w14:textId="77777777" w:rsidR="00116155" w:rsidRDefault="00116155" w:rsidP="00116155">
      <w:pPr>
        <w:pStyle w:val="a9"/>
        <w:ind w:right="240"/>
      </w:pPr>
      <w:r>
        <w:tab/>
      </w:r>
      <w:r>
        <w:tab/>
      </w:r>
      <w:r>
        <w:t>主の通られる道をまっすぐにせよ。』」</w:t>
      </w:r>
    </w:p>
    <w:p w14:paraId="31D7FFD7" w14:textId="77777777" w:rsidR="007A39C4" w:rsidRDefault="007A39C4" w:rsidP="00116155">
      <w:pPr>
        <w:pStyle w:val="a9"/>
        <w:ind w:right="240"/>
      </w:pPr>
    </w:p>
    <w:p w14:paraId="145CDA25" w14:textId="665EF4CF" w:rsidR="007A39C4" w:rsidRPr="007A39C4" w:rsidRDefault="007A39C4" w:rsidP="007A39C4">
      <w:pPr>
        <w:pStyle w:val="a8"/>
      </w:pPr>
      <w:r w:rsidRPr="007A39C4">
        <w:t>マルコは、福音を語り出すにあたって、まず旧約聖書を引きます。</w:t>
      </w:r>
    </w:p>
    <w:p w14:paraId="0A5E6FC3" w14:textId="77777777" w:rsidR="00633729" w:rsidRDefault="007A39C4" w:rsidP="007A39C4">
      <w:pPr>
        <w:pStyle w:val="a8"/>
      </w:pPr>
      <w:r w:rsidRPr="007A39C4">
        <w:t>この「良い知らせ」は、ある日とつぜん、降ってわいた話では</w:t>
      </w:r>
      <w:r w:rsidR="00633729">
        <w:rPr>
          <w:rFonts w:hint="eastAsia"/>
        </w:rPr>
        <w:t>ない</w:t>
      </w:r>
      <w:r w:rsidRPr="007A39C4">
        <w:t>。</w:t>
      </w:r>
    </w:p>
    <w:p w14:paraId="492969B9" w14:textId="73EEE6C0" w:rsidR="007A39C4" w:rsidRDefault="007A39C4" w:rsidP="007A39C4">
      <w:pPr>
        <w:pStyle w:val="a8"/>
      </w:pPr>
      <w:r w:rsidRPr="007A39C4">
        <w:t>何百年も前から、預言者たちが語り続けてきた約束が、いよいよ実現する</w:t>
      </w:r>
      <w:r w:rsidR="00633729">
        <w:rPr>
          <w:rFonts w:hint="eastAsia"/>
        </w:rPr>
        <w:t>ということなのです。</w:t>
      </w:r>
    </w:p>
    <w:p w14:paraId="2D24C794" w14:textId="77777777" w:rsidR="00633729" w:rsidRPr="007A39C4" w:rsidRDefault="00633729" w:rsidP="007A39C4">
      <w:pPr>
        <w:pStyle w:val="a8"/>
      </w:pPr>
    </w:p>
    <w:p w14:paraId="54C9C575" w14:textId="77777777" w:rsidR="007A39C4" w:rsidRDefault="007A39C4" w:rsidP="007A39C4">
      <w:pPr>
        <w:pStyle w:val="a8"/>
      </w:pPr>
      <w:r w:rsidRPr="007A39C4">
        <w:t>実は、ここに引かれていることばは、一人ではなく、二人の預言者のことばが、重ねられています。</w:t>
      </w:r>
    </w:p>
    <w:p w14:paraId="57154133" w14:textId="77777777" w:rsidR="00633729" w:rsidRPr="007A39C4" w:rsidRDefault="00633729" w:rsidP="007A39C4">
      <w:pPr>
        <w:pStyle w:val="a8"/>
      </w:pPr>
    </w:p>
    <w:p w14:paraId="7D46F4B9" w14:textId="77777777" w:rsidR="007A39C4" w:rsidRPr="007A39C4" w:rsidRDefault="007A39C4" w:rsidP="00633729">
      <w:pPr>
        <w:pStyle w:val="af"/>
      </w:pPr>
      <w:r w:rsidRPr="007A39C4">
        <w:t>マラキ書</w:t>
      </w:r>
      <w:r w:rsidRPr="007A39C4">
        <w:t>3</w:t>
      </w:r>
      <w:r w:rsidRPr="007A39C4">
        <w:t>章</w:t>
      </w:r>
      <w:r w:rsidRPr="007A39C4">
        <w:t>1</w:t>
      </w:r>
      <w:r w:rsidRPr="007A39C4">
        <w:t>節　「見よ。わたしはわたしの使者を遣わす。彼はわたしの前に道を備える。」</w:t>
      </w:r>
    </w:p>
    <w:p w14:paraId="4C06FB9F" w14:textId="77777777" w:rsidR="007A39C4" w:rsidRPr="007A39C4" w:rsidRDefault="007A39C4" w:rsidP="00633729">
      <w:pPr>
        <w:pStyle w:val="af"/>
      </w:pPr>
      <w:r w:rsidRPr="007A39C4">
        <w:t>イザヤ書</w:t>
      </w:r>
      <w:r w:rsidRPr="007A39C4">
        <w:t>40</w:t>
      </w:r>
      <w:r w:rsidRPr="007A39C4">
        <w:t>章</w:t>
      </w:r>
      <w:r w:rsidRPr="007A39C4">
        <w:t>3</w:t>
      </w:r>
      <w:r w:rsidRPr="007A39C4">
        <w:t>節　「荒野で叫ぶ者の声がする。『主の道を整えよ。荒れ地で、私たちの神のために、大路をまっすぐにせよ。』」</w:t>
      </w:r>
    </w:p>
    <w:p w14:paraId="0A5D24DB" w14:textId="77777777" w:rsidR="00472A9E" w:rsidRDefault="00472A9E" w:rsidP="007A39C4">
      <w:pPr>
        <w:pStyle w:val="a8"/>
      </w:pPr>
    </w:p>
    <w:p w14:paraId="1DCD8E76" w14:textId="09C15BC5" w:rsidR="00633729" w:rsidRDefault="007A39C4" w:rsidP="007A39C4">
      <w:pPr>
        <w:pStyle w:val="a8"/>
      </w:pPr>
      <w:r w:rsidRPr="007A39C4">
        <w:lastRenderedPageBreak/>
        <w:t>マルコは、この二つを一つにまとめ、「イザヤ」の名で</w:t>
      </w:r>
      <w:r w:rsidR="00931657">
        <w:rPr>
          <w:rFonts w:hint="eastAsia"/>
        </w:rPr>
        <w:t>引用しています。</w:t>
      </w:r>
    </w:p>
    <w:p w14:paraId="1399463F" w14:textId="77777777" w:rsidR="00633729" w:rsidRDefault="00633729" w:rsidP="007A39C4">
      <w:pPr>
        <w:pStyle w:val="a8"/>
      </w:pPr>
    </w:p>
    <w:p w14:paraId="00CBD3BD" w14:textId="77777777" w:rsidR="00633729" w:rsidRDefault="007A39C4" w:rsidP="007A39C4">
      <w:pPr>
        <w:pStyle w:val="a8"/>
      </w:pPr>
      <w:r w:rsidRPr="007A39C4">
        <w:t>なぜなら、イザヤ書</w:t>
      </w:r>
      <w:r w:rsidRPr="007A39C4">
        <w:t>40</w:t>
      </w:r>
      <w:r w:rsidRPr="007A39C4">
        <w:t>章こそ、この福音書全体の土台だからです。</w:t>
      </w:r>
    </w:p>
    <w:p w14:paraId="4404D6F9" w14:textId="77777777" w:rsidR="00633729" w:rsidRDefault="007A39C4" w:rsidP="007A39C4">
      <w:pPr>
        <w:pStyle w:val="a8"/>
      </w:pPr>
      <w:r w:rsidRPr="007A39C4">
        <w:t>イザヤ書</w:t>
      </w:r>
      <w:r w:rsidRPr="007A39C4">
        <w:t>40</w:t>
      </w:r>
      <w:r w:rsidRPr="007A39C4">
        <w:t>章は、捕囚という、長い苦しみと暗闇の中にいた民に、</w:t>
      </w:r>
    </w:p>
    <w:p w14:paraId="42EFD03D" w14:textId="74547A68" w:rsidR="007A39C4" w:rsidRDefault="007A39C4" w:rsidP="007A39C4">
      <w:pPr>
        <w:pStyle w:val="a8"/>
      </w:pPr>
      <w:r w:rsidRPr="007A39C4">
        <w:t>「あなたの神が、もうすぐ助けに来られる」と告げる、慰めのことば</w:t>
      </w:r>
      <w:r w:rsidR="00931657">
        <w:rPr>
          <w:rFonts w:hint="eastAsia"/>
        </w:rPr>
        <w:t>だからです。</w:t>
      </w:r>
    </w:p>
    <w:p w14:paraId="68F3CFF0" w14:textId="77777777" w:rsidR="00931657" w:rsidRPr="007A39C4" w:rsidRDefault="00931657" w:rsidP="007A39C4">
      <w:pPr>
        <w:pStyle w:val="a8"/>
      </w:pPr>
    </w:p>
    <w:p w14:paraId="4E125BFD" w14:textId="77777777" w:rsidR="00633729" w:rsidRDefault="007A39C4" w:rsidP="007A39C4">
      <w:pPr>
        <w:pStyle w:val="a8"/>
      </w:pPr>
      <w:r w:rsidRPr="007A39C4">
        <w:t>「主の道を用意せよ」とは、王が通るために、道を整えることです。</w:t>
      </w:r>
    </w:p>
    <w:p w14:paraId="46ABA453" w14:textId="73BD4191" w:rsidR="00633729" w:rsidRPr="007A39C4" w:rsidRDefault="00633729" w:rsidP="007A39C4">
      <w:pPr>
        <w:pStyle w:val="a8"/>
      </w:pPr>
      <w:r>
        <w:rPr>
          <w:rFonts w:hint="eastAsia"/>
        </w:rPr>
        <w:t>難しい道</w:t>
      </w:r>
      <w:r w:rsidR="007A39C4" w:rsidRPr="007A39C4">
        <w:t>を平らにし、まっすぐにして、王をお迎えする。</w:t>
      </w:r>
      <w:r w:rsidR="00931657">
        <w:rPr>
          <w:rFonts w:hint="eastAsia"/>
        </w:rPr>
        <w:t>つまり、約束の</w:t>
      </w:r>
      <w:r w:rsidR="007A39C4" w:rsidRPr="007A39C4">
        <w:t>王が来られる、というのです。</w:t>
      </w:r>
    </w:p>
    <w:p w14:paraId="73F32926" w14:textId="57A179DE" w:rsidR="007A39C4" w:rsidRDefault="00472A9E" w:rsidP="007A39C4">
      <w:pPr>
        <w:pStyle w:val="a8"/>
      </w:pPr>
      <w:r>
        <w:rPr>
          <w:rFonts w:hint="eastAsia"/>
        </w:rPr>
        <w:t>それと同時に、</w:t>
      </w:r>
      <w:r w:rsidR="007A39C4" w:rsidRPr="007A39C4">
        <w:t>今、道を備えてお迎えするその方、</w:t>
      </w:r>
      <w:r w:rsidR="00931657">
        <w:rPr>
          <w:rFonts w:hint="eastAsia"/>
        </w:rPr>
        <w:t>イエス様は、</w:t>
      </w:r>
      <w:r w:rsidR="007A39C4" w:rsidRPr="007A39C4">
        <w:t>ほかでもない、私たちのところに来てくださった、神ご自身なのだ、と</w:t>
      </w:r>
      <w:r w:rsidR="00633729">
        <w:rPr>
          <w:rFonts w:hint="eastAsia"/>
        </w:rPr>
        <w:t>いうこと</w:t>
      </w:r>
      <w:r>
        <w:rPr>
          <w:rFonts w:hint="eastAsia"/>
        </w:rPr>
        <w:t>も</w:t>
      </w:r>
      <w:r w:rsidR="00633729">
        <w:rPr>
          <w:rFonts w:hint="eastAsia"/>
        </w:rPr>
        <w:t>はっきりと宣言されているのです。</w:t>
      </w:r>
    </w:p>
    <w:p w14:paraId="0514AA68" w14:textId="77777777" w:rsidR="00633729" w:rsidRPr="007A39C4" w:rsidRDefault="00633729" w:rsidP="007A39C4">
      <w:pPr>
        <w:pStyle w:val="a8"/>
      </w:pPr>
    </w:p>
    <w:p w14:paraId="78ED52AC" w14:textId="77777777" w:rsidR="00633729" w:rsidRDefault="00633729" w:rsidP="00633729">
      <w:pPr>
        <w:pStyle w:val="a9"/>
        <w:ind w:right="240"/>
      </w:pPr>
      <w:r>
        <w:t>そのとおりに、</w:t>
      </w:r>
    </w:p>
    <w:p w14:paraId="438986F2" w14:textId="77777777" w:rsidR="00633729" w:rsidRDefault="00633729" w:rsidP="00633729">
      <w:pPr>
        <w:pStyle w:val="a9"/>
        <w:ind w:right="240"/>
      </w:pPr>
      <w:r>
        <w:rPr>
          <w:bCs/>
          <w:color w:val="006699"/>
        </w:rPr>
        <w:t>Mark 1:4</w:t>
      </w:r>
      <w:r>
        <w:t xml:space="preserve">  </w:t>
      </w:r>
      <w:r>
        <w:t>バプテスマのヨハネが荒野に現れ、罪の赦しに導く悔い改めのバプテスマを</w:t>
      </w:r>
      <w:proofErr w:type="gramStart"/>
      <w:r>
        <w:t>宣べ</w:t>
      </w:r>
      <w:proofErr w:type="gramEnd"/>
      <w:r>
        <w:t>伝えた。</w:t>
      </w:r>
    </w:p>
    <w:p w14:paraId="503A3125" w14:textId="77777777" w:rsidR="00633729" w:rsidRDefault="00633729" w:rsidP="00633729">
      <w:pPr>
        <w:pStyle w:val="a9"/>
        <w:ind w:right="240"/>
      </w:pPr>
    </w:p>
    <w:p w14:paraId="0A3A1C1F" w14:textId="02A2DE62" w:rsidR="00633729" w:rsidRDefault="007A39C4" w:rsidP="007A39C4">
      <w:pPr>
        <w:pStyle w:val="a8"/>
      </w:pPr>
      <w:r w:rsidRPr="007A39C4">
        <w:t>そして</w:t>
      </w:r>
      <w:r w:rsidR="00633729">
        <w:rPr>
          <w:rFonts w:hint="eastAsia"/>
        </w:rPr>
        <w:t>、</w:t>
      </w:r>
      <w:r w:rsidR="00931657">
        <w:rPr>
          <w:rFonts w:hint="eastAsia"/>
        </w:rPr>
        <w:t>イエス様に先駆けて、</w:t>
      </w:r>
      <w:r w:rsidRPr="007A39C4">
        <w:t>預言されていた「道を備える使い」「荒野で叫ぶ声」が、本当に現れます。</w:t>
      </w:r>
    </w:p>
    <w:p w14:paraId="553F7EED" w14:textId="4A08F6F7" w:rsidR="00633729" w:rsidRDefault="007A39C4" w:rsidP="007A39C4">
      <w:pPr>
        <w:pStyle w:val="a8"/>
      </w:pPr>
      <w:r w:rsidRPr="007A39C4">
        <w:t>バプテスマのヨハネです。</w:t>
      </w:r>
      <w:r w:rsidR="00633729">
        <w:rPr>
          <w:rFonts w:hint="eastAsia"/>
        </w:rPr>
        <w:t>悲しみの中にあったイスラエルに与えられた</w:t>
      </w:r>
      <w:r w:rsidRPr="007A39C4">
        <w:t>約束</w:t>
      </w:r>
      <w:r w:rsidR="00931657">
        <w:rPr>
          <w:rFonts w:hint="eastAsia"/>
        </w:rPr>
        <w:t>が一つ</w:t>
      </w:r>
      <w:r w:rsidRPr="007A39C4">
        <w:t>、</w:t>
      </w:r>
      <w:r w:rsidR="00633729">
        <w:rPr>
          <w:rFonts w:hint="eastAsia"/>
        </w:rPr>
        <w:t>ここに実現したのです</w:t>
      </w:r>
      <w:r w:rsidRPr="007A39C4">
        <w:t>。</w:t>
      </w:r>
    </w:p>
    <w:p w14:paraId="06682390" w14:textId="725580EA" w:rsidR="007A39C4" w:rsidRDefault="007A39C4" w:rsidP="007A39C4">
      <w:pPr>
        <w:pStyle w:val="a8"/>
      </w:pPr>
      <w:r w:rsidRPr="007A39C4">
        <w:t>神様は、語られたとおりに、その方を遣わされたのです。</w:t>
      </w:r>
    </w:p>
    <w:p w14:paraId="2F6745FA" w14:textId="77777777" w:rsidR="00633729" w:rsidRPr="007A39C4" w:rsidRDefault="00633729" w:rsidP="007A39C4">
      <w:pPr>
        <w:pStyle w:val="a8"/>
      </w:pPr>
    </w:p>
    <w:p w14:paraId="64848261" w14:textId="0B7A65C2" w:rsidR="00633729" w:rsidRDefault="00931657" w:rsidP="007A39C4">
      <w:pPr>
        <w:pStyle w:val="a8"/>
      </w:pPr>
      <w:r>
        <w:rPr>
          <w:rFonts w:hint="eastAsia"/>
        </w:rPr>
        <w:t>その、</w:t>
      </w:r>
      <w:r w:rsidR="007A39C4" w:rsidRPr="007A39C4">
        <w:t>ヨハネは荒野に立ち、「罪の赦しに導く悔い改めのバプテスマ」を</w:t>
      </w:r>
      <w:proofErr w:type="gramStart"/>
      <w:r w:rsidR="007A39C4" w:rsidRPr="007A39C4">
        <w:t>宣べ</w:t>
      </w:r>
      <w:proofErr w:type="gramEnd"/>
      <w:r w:rsidR="007A39C4" w:rsidRPr="007A39C4">
        <w:t>伝えました。</w:t>
      </w:r>
    </w:p>
    <w:p w14:paraId="49FC000C" w14:textId="77777777" w:rsidR="00931657" w:rsidRDefault="007A39C4" w:rsidP="007A39C4">
      <w:pPr>
        <w:pStyle w:val="a8"/>
      </w:pPr>
      <w:r w:rsidRPr="007A39C4">
        <w:t>来たるべき王のために、人々の心の道を、まっすぐに整えていく。</w:t>
      </w:r>
    </w:p>
    <w:p w14:paraId="24CBD76D" w14:textId="77777777" w:rsidR="00931657" w:rsidRDefault="00472A9E" w:rsidP="007A39C4">
      <w:pPr>
        <w:pStyle w:val="a8"/>
      </w:pPr>
      <w:r>
        <w:rPr>
          <w:rFonts w:hint="eastAsia"/>
        </w:rPr>
        <w:t>自分の心を見つめ、</w:t>
      </w:r>
      <w:r w:rsidR="007A39C4" w:rsidRPr="007A39C4">
        <w:t>悔い改め、すなわち神へと向き直ること。</w:t>
      </w:r>
    </w:p>
    <w:p w14:paraId="642911D1" w14:textId="3BB4DD82" w:rsidR="007A39C4" w:rsidRDefault="007A39C4" w:rsidP="007A39C4">
      <w:pPr>
        <w:pStyle w:val="a8"/>
      </w:pPr>
      <w:r w:rsidRPr="007A39C4">
        <w:t>それが、王をお迎えする道</w:t>
      </w:r>
      <w:r w:rsidR="00633729">
        <w:rPr>
          <w:rFonts w:hint="eastAsia"/>
        </w:rPr>
        <w:t>を整えることで</w:t>
      </w:r>
      <w:r w:rsidR="00931657">
        <w:rPr>
          <w:rFonts w:hint="eastAsia"/>
        </w:rPr>
        <w:t>あり、その仕事をしたということです。</w:t>
      </w:r>
    </w:p>
    <w:p w14:paraId="01E5A826" w14:textId="77777777" w:rsidR="007A39C4" w:rsidRDefault="007A39C4" w:rsidP="00472A9E">
      <w:pPr>
        <w:pStyle w:val="a9"/>
        <w:ind w:leftChars="0" w:left="0" w:right="240"/>
      </w:pPr>
    </w:p>
    <w:p w14:paraId="237E2285" w14:textId="77777777" w:rsidR="00116155" w:rsidRDefault="00116155" w:rsidP="00116155">
      <w:pPr>
        <w:pStyle w:val="a9"/>
        <w:ind w:right="240"/>
      </w:pPr>
      <w:r>
        <w:rPr>
          <w:bCs/>
          <w:color w:val="006699"/>
        </w:rPr>
        <w:t>Mark 1:5</w:t>
      </w:r>
      <w:r>
        <w:t xml:space="preserve">  </w:t>
      </w:r>
      <w:r>
        <w:t>ユダヤ地方の全域とエルサレムの住民はみな、ヨハネのもとにやって来て、自分の罪を告白し、ヨルダン川で彼からバプテスマを受けていた。</w:t>
      </w:r>
    </w:p>
    <w:p w14:paraId="6BA7B325" w14:textId="77777777" w:rsidR="00AE6F14" w:rsidRDefault="00AE6F14" w:rsidP="00116155">
      <w:pPr>
        <w:pStyle w:val="a9"/>
        <w:ind w:right="240"/>
      </w:pPr>
    </w:p>
    <w:p w14:paraId="40D5F1F7" w14:textId="77777777" w:rsidR="00472A9E" w:rsidRDefault="00472A9E" w:rsidP="00AE6F14">
      <w:pPr>
        <w:pStyle w:val="a8"/>
      </w:pPr>
      <w:r>
        <w:rPr>
          <w:rFonts w:hint="eastAsia"/>
        </w:rPr>
        <w:t>このバプテスマ運動は</w:t>
      </w:r>
      <w:r w:rsidR="00AE6F14">
        <w:t>、のちに領主ヘロデが、ヨハネを危険な存在と見て捕らえてしまうほどの</w:t>
      </w:r>
    </w:p>
    <w:p w14:paraId="3B5BFC93" w14:textId="533F5CBF" w:rsidR="00AE6F14" w:rsidRDefault="00472A9E" w:rsidP="00AE6F14">
      <w:pPr>
        <w:pStyle w:val="a8"/>
      </w:pPr>
      <w:r>
        <w:rPr>
          <w:rFonts w:hint="eastAsia"/>
        </w:rPr>
        <w:t>大きな</w:t>
      </w:r>
      <w:r>
        <w:t>社会現象</w:t>
      </w:r>
      <w:r>
        <w:rPr>
          <w:rFonts w:hint="eastAsia"/>
        </w:rPr>
        <w:t>となっていました。</w:t>
      </w:r>
    </w:p>
    <w:p w14:paraId="104EE62C" w14:textId="77777777" w:rsidR="009067DC" w:rsidRDefault="009067DC" w:rsidP="00AE6F14">
      <w:pPr>
        <w:pStyle w:val="a8"/>
      </w:pPr>
    </w:p>
    <w:p w14:paraId="52F572A3" w14:textId="3DE0CF45" w:rsidR="00AE6F14" w:rsidRDefault="00AE6F14" w:rsidP="00AE6F14">
      <w:pPr>
        <w:pStyle w:val="a8"/>
      </w:pPr>
      <w:r>
        <w:t>では、なぜ、これほど多くの人が集まったのか。</w:t>
      </w:r>
    </w:p>
    <w:p w14:paraId="108C872A" w14:textId="77777777" w:rsidR="009067DC" w:rsidRDefault="009067DC" w:rsidP="009067DC">
      <w:pPr>
        <w:pStyle w:val="a8"/>
      </w:pPr>
      <w:r>
        <w:t>確かに、人々は、律法に従って、神の前に生活を整えてはいました。</w:t>
      </w:r>
    </w:p>
    <w:p w14:paraId="271F62B5" w14:textId="62BC66FD" w:rsidR="00472A9E" w:rsidRDefault="009067DC" w:rsidP="009067DC">
      <w:pPr>
        <w:pStyle w:val="a8"/>
      </w:pPr>
      <w:r>
        <w:t>しかし、形</w:t>
      </w:r>
      <w:r w:rsidR="00931657">
        <w:rPr>
          <w:rFonts w:hint="eastAsia"/>
        </w:rPr>
        <w:t>ばかり</w:t>
      </w:r>
      <w:r>
        <w:t>を整えていても、いつのまにか、心が神様から離れてしま</w:t>
      </w:r>
      <w:r>
        <w:rPr>
          <w:rFonts w:hint="eastAsia"/>
        </w:rPr>
        <w:t>っていた。</w:t>
      </w:r>
    </w:p>
    <w:p w14:paraId="37FE1767" w14:textId="6ADFCF44" w:rsidR="009067DC" w:rsidRDefault="00472A9E" w:rsidP="009067DC">
      <w:pPr>
        <w:pStyle w:val="a8"/>
      </w:pPr>
      <w:r>
        <w:rPr>
          <w:rFonts w:hint="eastAsia"/>
        </w:rPr>
        <w:t>それに気がついていたのでしょう。</w:t>
      </w:r>
    </w:p>
    <w:p w14:paraId="6142455C" w14:textId="77777777" w:rsidR="009067DC" w:rsidRDefault="009067DC" w:rsidP="009067DC">
      <w:pPr>
        <w:pStyle w:val="a8"/>
      </w:pPr>
    </w:p>
    <w:p w14:paraId="3044F99A" w14:textId="77777777" w:rsidR="009067DC" w:rsidRDefault="009067DC" w:rsidP="009067DC">
      <w:pPr>
        <w:pStyle w:val="a8"/>
      </w:pPr>
      <w:r>
        <w:t>ヨハネの「悔い改めよ」という叫びは、その心に届きました。</w:t>
      </w:r>
    </w:p>
    <w:p w14:paraId="65DE2521" w14:textId="77777777" w:rsidR="009067DC" w:rsidRDefault="009067DC" w:rsidP="009067DC">
      <w:pPr>
        <w:pStyle w:val="a8"/>
      </w:pPr>
      <w:r>
        <w:t>だから人々は、ヨルダン川にやって来て、自分の罪を告白したのです。</w:t>
      </w:r>
    </w:p>
    <w:p w14:paraId="089F1B56" w14:textId="61286601" w:rsidR="009067DC" w:rsidRDefault="009067DC" w:rsidP="009067DC">
      <w:pPr>
        <w:pStyle w:val="a8"/>
      </w:pPr>
      <w:r>
        <w:t>「神様、私の心は、あなたから離れていました」と。</w:t>
      </w:r>
    </w:p>
    <w:p w14:paraId="40053F0C" w14:textId="77777777" w:rsidR="00931657" w:rsidRDefault="00931657" w:rsidP="00AE6F14">
      <w:pPr>
        <w:pStyle w:val="a8"/>
      </w:pPr>
    </w:p>
    <w:p w14:paraId="2EA0AA3F" w14:textId="70C7E767" w:rsidR="009067DC" w:rsidRDefault="00AE6F14" w:rsidP="00AE6F14">
      <w:pPr>
        <w:pStyle w:val="a8"/>
      </w:pPr>
      <w:r>
        <w:t>そして、彼らがやって来たこの場所</w:t>
      </w:r>
      <w:r>
        <w:t>——</w:t>
      </w:r>
      <w:r>
        <w:t>荒野とヨルダン川にも、意味があります。</w:t>
      </w:r>
    </w:p>
    <w:p w14:paraId="4F164210" w14:textId="5C41F50C" w:rsidR="009067DC" w:rsidRDefault="00AE6F14" w:rsidP="00AE6F14">
      <w:pPr>
        <w:pStyle w:val="a8"/>
      </w:pPr>
      <w:r>
        <w:lastRenderedPageBreak/>
        <w:t>荒野は、その昔、イスラエルが神の民として</w:t>
      </w:r>
      <w:r w:rsidR="00931657">
        <w:rPr>
          <w:rFonts w:hint="eastAsia"/>
        </w:rPr>
        <w:t>作り替え</w:t>
      </w:r>
      <w:r>
        <w:t>られた場所。</w:t>
      </w:r>
    </w:p>
    <w:p w14:paraId="79DE5A96" w14:textId="77777777" w:rsidR="009067DC" w:rsidRDefault="00AE6F14" w:rsidP="00AE6F14">
      <w:pPr>
        <w:pStyle w:val="a8"/>
      </w:pPr>
      <w:r>
        <w:t>ヨルダン川は、彼らが渡って約束の地に入った、あの川です。</w:t>
      </w:r>
    </w:p>
    <w:p w14:paraId="67F087A6" w14:textId="77777777" w:rsidR="00472A9E" w:rsidRDefault="00AE6F14" w:rsidP="00AE6F14">
      <w:pPr>
        <w:pStyle w:val="a8"/>
      </w:pPr>
      <w:r>
        <w:t>そこへ出ていくことは、神との歩みを、もう一度、最初からやり直すこと。</w:t>
      </w:r>
    </w:p>
    <w:p w14:paraId="0DA302E3" w14:textId="0CE550F7" w:rsidR="00AE6F14" w:rsidRDefault="00472A9E" w:rsidP="00AE6F14">
      <w:pPr>
        <w:pStyle w:val="a8"/>
      </w:pPr>
      <w:r>
        <w:rPr>
          <w:rFonts w:hint="eastAsia"/>
        </w:rPr>
        <w:t>多くのユダヤ人たちは形式ではなく心からの神との関係を</w:t>
      </w:r>
      <w:r w:rsidR="00AE6F14">
        <w:t>、新しく始めたかったのです。</w:t>
      </w:r>
    </w:p>
    <w:p w14:paraId="6272DE0B" w14:textId="77777777" w:rsidR="009067DC" w:rsidRDefault="009067DC" w:rsidP="00AE6F14">
      <w:pPr>
        <w:pStyle w:val="a8"/>
      </w:pPr>
    </w:p>
    <w:p w14:paraId="41B270AB" w14:textId="77777777" w:rsidR="00AE6F14" w:rsidRDefault="00AE6F14" w:rsidP="00AE6F14">
      <w:pPr>
        <w:pStyle w:val="a8"/>
        <w:rPr>
          <w:rStyle w:val="af8"/>
        </w:rPr>
      </w:pPr>
      <w:r>
        <w:rPr>
          <w:rStyle w:val="af8"/>
        </w:rPr>
        <w:t>Mark 1:6</w:t>
      </w:r>
      <w:r>
        <w:rPr>
          <w:rStyle w:val="af8"/>
        </w:rPr>
        <w:t xml:space="preserve">　ヨハネはらくだの毛の衣を着て、腰に革の帯を締め、いなごと野蜜を食べていた。</w:t>
      </w:r>
    </w:p>
    <w:p w14:paraId="53E842D3" w14:textId="77777777" w:rsidR="009067DC" w:rsidRDefault="009067DC" w:rsidP="00AE6F14">
      <w:pPr>
        <w:pStyle w:val="a8"/>
      </w:pPr>
    </w:p>
    <w:p w14:paraId="75991E6B" w14:textId="77777777" w:rsidR="00AE6F14" w:rsidRDefault="00AE6F14" w:rsidP="00AE6F14">
      <w:pPr>
        <w:pStyle w:val="a8"/>
      </w:pPr>
      <w:r>
        <w:t>マルコは、ヨハネの服装を、わざわざ書きとめます。これには、はっきりした意味があります。</w:t>
      </w:r>
    </w:p>
    <w:p w14:paraId="0E30E7F5" w14:textId="77777777" w:rsidR="00AE6F14" w:rsidRDefault="00AE6F14" w:rsidP="00AE6F14">
      <w:pPr>
        <w:pStyle w:val="a8"/>
      </w:pPr>
      <w:r>
        <w:t>「らくだの毛の衣」「腰の革の帯」</w:t>
      </w:r>
      <w:r>
        <w:t>——</w:t>
      </w:r>
      <w:r>
        <w:t>これは、旧約の預言者エリヤの、あの姿そのものです。</w:t>
      </w:r>
    </w:p>
    <w:p w14:paraId="65E45A19" w14:textId="77777777" w:rsidR="00A872B8" w:rsidRDefault="00A872B8" w:rsidP="009067DC">
      <w:pPr>
        <w:pStyle w:val="af"/>
        <w:rPr>
          <w:rStyle w:val="af8"/>
        </w:rPr>
      </w:pPr>
    </w:p>
    <w:p w14:paraId="053F69DD" w14:textId="428E3DC4" w:rsidR="00AE6F14" w:rsidRDefault="00AE6F14" w:rsidP="009067DC">
      <w:pPr>
        <w:pStyle w:val="af"/>
      </w:pPr>
      <w:r>
        <w:rPr>
          <w:rStyle w:val="af8"/>
        </w:rPr>
        <w:t>列王記第二</w:t>
      </w:r>
      <w:r>
        <w:rPr>
          <w:rStyle w:val="af8"/>
        </w:rPr>
        <w:t>1</w:t>
      </w:r>
      <w:r>
        <w:rPr>
          <w:rStyle w:val="af8"/>
        </w:rPr>
        <w:t>章</w:t>
      </w:r>
      <w:r>
        <w:rPr>
          <w:rStyle w:val="af8"/>
        </w:rPr>
        <w:t>8</w:t>
      </w:r>
      <w:r>
        <w:rPr>
          <w:rStyle w:val="af8"/>
        </w:rPr>
        <w:t>節</w:t>
      </w:r>
      <w:r>
        <w:t xml:space="preserve">　「毛衣を着て、腰に皮帯を締めた人でした。」</w:t>
      </w:r>
    </w:p>
    <w:p w14:paraId="66069240" w14:textId="77777777" w:rsidR="009067DC" w:rsidRDefault="009067DC" w:rsidP="00AE6F14">
      <w:pPr>
        <w:pStyle w:val="a8"/>
      </w:pPr>
    </w:p>
    <w:p w14:paraId="6CCCFE2D" w14:textId="0D3C86A8" w:rsidR="00AE6F14" w:rsidRDefault="00AE6F14" w:rsidP="00AE6F14">
      <w:pPr>
        <w:pStyle w:val="a8"/>
      </w:pPr>
      <w:r>
        <w:t>なぜ、これが大事なのでしょうか。</w:t>
      </w:r>
    </w:p>
    <w:p w14:paraId="74DE7765" w14:textId="77777777" w:rsidR="009067DC" w:rsidRDefault="00AE6F14" w:rsidP="00AE6F14">
      <w:pPr>
        <w:pStyle w:val="a8"/>
      </w:pPr>
      <w:r>
        <w:t>イスラエルでは、マラキの時代から四百年ものあいだ、預言者の声が途絶えていました。</w:t>
      </w:r>
    </w:p>
    <w:p w14:paraId="0F3FFBB6" w14:textId="2BB5B49B" w:rsidR="00AE6F14" w:rsidRDefault="00AE6F14" w:rsidP="00AE6F14">
      <w:pPr>
        <w:pStyle w:val="a8"/>
      </w:pPr>
      <w:r>
        <w:t>長い、長い沈黙です。しかも、その最後の預言者マラキは、こう約束していました。</w:t>
      </w:r>
    </w:p>
    <w:p w14:paraId="7EC6CD0F" w14:textId="77777777" w:rsidR="009067DC" w:rsidRDefault="009067DC" w:rsidP="00AE6F14">
      <w:pPr>
        <w:pStyle w:val="a8"/>
      </w:pPr>
    </w:p>
    <w:p w14:paraId="24A8363B" w14:textId="77777777" w:rsidR="00AE6F14" w:rsidRDefault="00AE6F14" w:rsidP="009067DC">
      <w:pPr>
        <w:pStyle w:val="af"/>
      </w:pPr>
      <w:r>
        <w:rPr>
          <w:rStyle w:val="af8"/>
        </w:rPr>
        <w:t>マラキ書</w:t>
      </w:r>
      <w:r>
        <w:rPr>
          <w:rStyle w:val="af8"/>
        </w:rPr>
        <w:t>4</w:t>
      </w:r>
      <w:r>
        <w:rPr>
          <w:rStyle w:val="af8"/>
        </w:rPr>
        <w:t>章</w:t>
      </w:r>
      <w:r>
        <w:rPr>
          <w:rStyle w:val="af8"/>
        </w:rPr>
        <w:t>5</w:t>
      </w:r>
      <w:r>
        <w:rPr>
          <w:rStyle w:val="af8"/>
        </w:rPr>
        <w:t>節</w:t>
      </w:r>
      <w:r>
        <w:t xml:space="preserve">　「見よ。わたしは、主の大いなる恐るべき日が来る前に、預言者エリヤをあなたがたに遣わす。」</w:t>
      </w:r>
    </w:p>
    <w:p w14:paraId="6ACECDCD" w14:textId="77777777" w:rsidR="009067DC" w:rsidRDefault="009067DC" w:rsidP="009067DC">
      <w:pPr>
        <w:pStyle w:val="af"/>
      </w:pPr>
    </w:p>
    <w:p w14:paraId="6435495A" w14:textId="12F795E9" w:rsidR="00AE6F14" w:rsidRDefault="00AE6F14" w:rsidP="00AE6F14">
      <w:pPr>
        <w:pStyle w:val="a8"/>
      </w:pPr>
      <w:r>
        <w:t>エリヤが現れたら、それは、いよいよ「その日」が来</w:t>
      </w:r>
      <w:r w:rsidR="00931657">
        <w:rPr>
          <w:rFonts w:hint="eastAsia"/>
        </w:rPr>
        <w:t>る</w:t>
      </w:r>
      <w:r>
        <w:t>、というしるしだったのです。</w:t>
      </w:r>
    </w:p>
    <w:p w14:paraId="19C54864" w14:textId="5A6C50E9" w:rsidR="009067DC" w:rsidRDefault="00AE6F14" w:rsidP="00AE6F14">
      <w:pPr>
        <w:pStyle w:val="a8"/>
      </w:pPr>
      <w:r>
        <w:t>ですから、エリヤの姿をした人が荒野に立った</w:t>
      </w:r>
      <w:r>
        <w:t>——</w:t>
      </w:r>
      <w:r>
        <w:t>これは、ただ一人の説教者が現れた、という話では</w:t>
      </w:r>
      <w:r w:rsidR="009067DC">
        <w:rPr>
          <w:rFonts w:hint="eastAsia"/>
        </w:rPr>
        <w:t>なく、</w:t>
      </w:r>
      <w:r>
        <w:t>「あなたがたが、四百年ものあいだ待ち焦がれてきた、その時が、ついに来</w:t>
      </w:r>
      <w:r w:rsidR="00931657">
        <w:rPr>
          <w:rFonts w:hint="eastAsia"/>
        </w:rPr>
        <w:t>る</w:t>
      </w:r>
      <w:r>
        <w:t>」という、</w:t>
      </w:r>
    </w:p>
    <w:p w14:paraId="6B4BEC51" w14:textId="2C9CE336" w:rsidR="00AE6F14" w:rsidRDefault="00AE6F14" w:rsidP="00AE6F14">
      <w:pPr>
        <w:pStyle w:val="a8"/>
      </w:pPr>
      <w:r>
        <w:t>神様からの合図だったのです。</w:t>
      </w:r>
    </w:p>
    <w:p w14:paraId="2A83E889" w14:textId="77777777" w:rsidR="009067DC" w:rsidRDefault="009067DC" w:rsidP="00AE6F14">
      <w:pPr>
        <w:pStyle w:val="a8"/>
      </w:pPr>
    </w:p>
    <w:p w14:paraId="0B4BB7F4" w14:textId="0C4C04FF" w:rsidR="00AE6F14" w:rsidRDefault="009067DC" w:rsidP="00AE6F14">
      <w:pPr>
        <w:pStyle w:val="a8"/>
      </w:pPr>
      <w:r>
        <w:rPr>
          <w:rFonts w:hint="eastAsia"/>
        </w:rPr>
        <w:t>そして、その預言者は、</w:t>
      </w:r>
      <w:r w:rsidR="00931657">
        <w:rPr>
          <w:rFonts w:hint="eastAsia"/>
        </w:rPr>
        <w:t>預言者として、</w:t>
      </w:r>
      <w:r>
        <w:rPr>
          <w:rFonts w:hint="eastAsia"/>
        </w:rPr>
        <w:t>力強く預言しました。</w:t>
      </w:r>
    </w:p>
    <w:p w14:paraId="117F5656" w14:textId="77777777" w:rsidR="00AE6F14" w:rsidRDefault="00AE6F14" w:rsidP="00116155">
      <w:pPr>
        <w:pStyle w:val="a9"/>
        <w:ind w:right="240"/>
      </w:pPr>
    </w:p>
    <w:p w14:paraId="2A44DE74" w14:textId="77777777" w:rsidR="00116155" w:rsidRDefault="00116155" w:rsidP="00116155">
      <w:pPr>
        <w:pStyle w:val="a9"/>
        <w:ind w:right="240"/>
      </w:pPr>
      <w:r>
        <w:rPr>
          <w:bCs/>
          <w:color w:val="006699"/>
        </w:rPr>
        <w:t>Mark 1:7</w:t>
      </w:r>
      <w:r>
        <w:t xml:space="preserve">  </w:t>
      </w:r>
      <w:r>
        <w:t>ヨハネはこう</w:t>
      </w:r>
      <w:proofErr w:type="gramStart"/>
      <w:r>
        <w:t>宣べ</w:t>
      </w:r>
      <w:proofErr w:type="gramEnd"/>
      <w:r>
        <w:t>伝えた。「私よりも力のある方が私の後に来られます。私には、かがんでその方の</w:t>
      </w:r>
      <w:proofErr w:type="gramStart"/>
      <w:r>
        <w:t>履き物</w:t>
      </w:r>
      <w:proofErr w:type="gramEnd"/>
      <w:r>
        <w:t>のひもを解く資格もありません。</w:t>
      </w:r>
    </w:p>
    <w:p w14:paraId="19260097" w14:textId="77777777" w:rsidR="009067DC" w:rsidRDefault="009067DC" w:rsidP="00116155">
      <w:pPr>
        <w:pStyle w:val="a9"/>
        <w:ind w:right="240"/>
      </w:pPr>
    </w:p>
    <w:p w14:paraId="2A63F529" w14:textId="2A6AA65C" w:rsidR="00283C19" w:rsidRDefault="00283C19" w:rsidP="00283C19">
      <w:pPr>
        <w:pStyle w:val="a8"/>
      </w:pPr>
      <w:r>
        <w:t>ヨハネは、道を整え、来たるべき王を指し示す</w:t>
      </w:r>
      <w:r w:rsidR="00931657">
        <w:rPr>
          <w:rFonts w:hint="eastAsia"/>
        </w:rPr>
        <w:t>という</w:t>
      </w:r>
      <w:r>
        <w:t>務めを、忠実に果たしました。</w:t>
      </w:r>
    </w:p>
    <w:p w14:paraId="1F97E49F" w14:textId="5B961F07" w:rsidR="00146219" w:rsidRDefault="00931657" w:rsidP="00283C19">
      <w:pPr>
        <w:pStyle w:val="a8"/>
      </w:pPr>
      <w:r>
        <w:rPr>
          <w:rFonts w:hint="eastAsia"/>
        </w:rPr>
        <w:t>そして、</w:t>
      </w:r>
      <w:r w:rsidR="00283C19">
        <w:t>「私には、その方の</w:t>
      </w:r>
      <w:proofErr w:type="gramStart"/>
      <w:r w:rsidR="00283C19">
        <w:t>履き物</w:t>
      </w:r>
      <w:proofErr w:type="gramEnd"/>
      <w:r w:rsidR="00283C19">
        <w:t>のひもを解く資格もない」</w:t>
      </w:r>
      <w:r w:rsidR="00283C19">
        <w:t>——</w:t>
      </w:r>
      <w:r w:rsidR="00283C19">
        <w:t>これは、奴隷の中でも一番下の仕事です。</w:t>
      </w:r>
    </w:p>
    <w:p w14:paraId="74B27A06" w14:textId="033525B0" w:rsidR="00146219" w:rsidRDefault="00283C19" w:rsidP="00283C19">
      <w:pPr>
        <w:pStyle w:val="a8"/>
      </w:pPr>
      <w:r>
        <w:t>それすら畏れ多い、と</w:t>
      </w:r>
      <w:r w:rsidR="00931657">
        <w:rPr>
          <w:rFonts w:hint="eastAsia"/>
        </w:rPr>
        <w:t>も言いました。</w:t>
      </w:r>
    </w:p>
    <w:p w14:paraId="0EB4CDB7" w14:textId="257F25B2" w:rsidR="00146219" w:rsidRDefault="00146219" w:rsidP="00283C19">
      <w:pPr>
        <w:pStyle w:val="a8"/>
      </w:pPr>
      <w:r>
        <w:rPr>
          <w:rFonts w:hint="eastAsia"/>
        </w:rPr>
        <w:t>当時社会現象を引き起こ</w:t>
      </w:r>
      <w:r w:rsidR="00931657">
        <w:rPr>
          <w:rFonts w:hint="eastAsia"/>
        </w:rPr>
        <w:t>した</w:t>
      </w:r>
      <w:r>
        <w:rPr>
          <w:rFonts w:hint="eastAsia"/>
        </w:rPr>
        <w:t>絶大な</w:t>
      </w:r>
      <w:r w:rsidR="00283C19">
        <w:t>影響力がありながら、</w:t>
      </w:r>
    </w:p>
    <w:p w14:paraId="78DFC43A" w14:textId="77777777" w:rsidR="00C45221" w:rsidRDefault="00283C19" w:rsidP="00283C19">
      <w:pPr>
        <w:pStyle w:val="a8"/>
      </w:pPr>
      <w:r>
        <w:t>ヨハネは、最後まで自分の務めに忠実に、ただその方を指さし続けたのです。</w:t>
      </w:r>
    </w:p>
    <w:p w14:paraId="57C0F88A" w14:textId="0DB877FC" w:rsidR="00283C19" w:rsidRDefault="00C45221" w:rsidP="00283C19">
      <w:pPr>
        <w:pStyle w:val="a8"/>
      </w:pPr>
      <w:r>
        <w:rPr>
          <w:rFonts w:hint="eastAsia"/>
        </w:rPr>
        <w:t>まさしく、最後の預言者としての正しい姿と言えるでしょう。</w:t>
      </w:r>
    </w:p>
    <w:p w14:paraId="021D73FA" w14:textId="77777777" w:rsidR="009067DC" w:rsidRPr="00283C19" w:rsidRDefault="009067DC" w:rsidP="009067DC">
      <w:pPr>
        <w:pStyle w:val="a8"/>
      </w:pPr>
    </w:p>
    <w:p w14:paraId="2F16CA74" w14:textId="77777777" w:rsidR="00116155" w:rsidRDefault="00116155" w:rsidP="00116155">
      <w:pPr>
        <w:pStyle w:val="a9"/>
        <w:ind w:right="240"/>
      </w:pPr>
      <w:r>
        <w:rPr>
          <w:bCs/>
          <w:color w:val="006699"/>
        </w:rPr>
        <w:t>Mark 1:8</w:t>
      </w:r>
      <w:r>
        <w:t xml:space="preserve">  </w:t>
      </w:r>
      <w:r>
        <w:t>私はあなたがたに水でバプテスマを授けましたが、この方は聖霊によってバプテスマをお授けになります。」</w:t>
      </w:r>
    </w:p>
    <w:p w14:paraId="289C943D" w14:textId="77777777" w:rsidR="00146219" w:rsidRDefault="00146219" w:rsidP="00116155">
      <w:pPr>
        <w:pStyle w:val="a9"/>
        <w:ind w:right="240"/>
      </w:pPr>
    </w:p>
    <w:p w14:paraId="66AC9AC1" w14:textId="3B77E26D" w:rsidR="00FF14B6" w:rsidRDefault="007A2EB4" w:rsidP="007A2EB4">
      <w:pPr>
        <w:pStyle w:val="a8"/>
      </w:pPr>
      <w:r>
        <w:t>ヨハネは、</w:t>
      </w:r>
      <w:r w:rsidR="00FF14B6">
        <w:rPr>
          <w:rFonts w:hint="eastAsia"/>
        </w:rPr>
        <w:t>バプテスマには二つのものがあるといっています。分かりづらいので整理しましょう。</w:t>
      </w:r>
    </w:p>
    <w:p w14:paraId="209BBD3E" w14:textId="77777777" w:rsidR="00FF14B6" w:rsidRDefault="007A2EB4" w:rsidP="007A2EB4">
      <w:pPr>
        <w:pStyle w:val="a8"/>
      </w:pPr>
      <w:r>
        <w:rPr>
          <w:rStyle w:val="af8"/>
        </w:rPr>
        <w:lastRenderedPageBreak/>
        <w:t>一つは、だれが授けるか、です。</w:t>
      </w:r>
      <w:r>
        <w:t xml:space="preserve"> </w:t>
      </w:r>
      <w:r>
        <w:t>水のバプテスマを授けるのは、ヨハネ、つまり人間です。</w:t>
      </w:r>
    </w:p>
    <w:p w14:paraId="4F8E25A7" w14:textId="77777777" w:rsidR="00FF14B6" w:rsidRDefault="007A2EB4" w:rsidP="007A2EB4">
      <w:pPr>
        <w:pStyle w:val="a8"/>
      </w:pPr>
      <w:r>
        <w:t>けれども、聖霊のバプテスマを授けるのは、後に来られる、神の子です。</w:t>
      </w:r>
    </w:p>
    <w:p w14:paraId="45964785" w14:textId="11B7B457" w:rsidR="007A2EB4" w:rsidRDefault="007A2EB4" w:rsidP="007A2EB4">
      <w:pPr>
        <w:pStyle w:val="a8"/>
      </w:pPr>
      <w:r>
        <w:t>人にできるのは、水まで。人の心に聖霊を注ぐことは、神にしかできません。</w:t>
      </w:r>
    </w:p>
    <w:p w14:paraId="194B42B2" w14:textId="77777777" w:rsidR="00FF14B6" w:rsidRDefault="00FF14B6" w:rsidP="007A2EB4">
      <w:pPr>
        <w:pStyle w:val="a8"/>
      </w:pPr>
    </w:p>
    <w:p w14:paraId="438486EA" w14:textId="77777777" w:rsidR="00FF14B6" w:rsidRDefault="007A2EB4" w:rsidP="007A2EB4">
      <w:pPr>
        <w:pStyle w:val="a8"/>
      </w:pPr>
      <w:r>
        <w:rPr>
          <w:rStyle w:val="af8"/>
        </w:rPr>
        <w:t>もう一つは、どこ</w:t>
      </w:r>
      <w:r w:rsidR="00FF14B6">
        <w:rPr>
          <w:rStyle w:val="af8"/>
          <w:rFonts w:hint="eastAsia"/>
        </w:rPr>
        <w:t>を清めるか</w:t>
      </w:r>
      <w:r>
        <w:rPr>
          <w:rStyle w:val="af8"/>
        </w:rPr>
        <w:t>、です。</w:t>
      </w:r>
      <w:r>
        <w:t xml:space="preserve"> </w:t>
      </w:r>
      <w:r>
        <w:t>水は、体の外側を洗います。</w:t>
      </w:r>
    </w:p>
    <w:p w14:paraId="6BFC121F" w14:textId="77777777" w:rsidR="00FF14B6" w:rsidRDefault="007A2EB4" w:rsidP="007A2EB4">
      <w:pPr>
        <w:pStyle w:val="a8"/>
      </w:pPr>
      <w:r>
        <w:t>けれども、どんなに洗っても、心の奥までは届きません。</w:t>
      </w:r>
    </w:p>
    <w:p w14:paraId="31429A5A" w14:textId="4E3896C0" w:rsidR="007A2EB4" w:rsidRDefault="007A2EB4" w:rsidP="007A2EB4">
      <w:pPr>
        <w:pStyle w:val="a8"/>
      </w:pPr>
      <w:r>
        <w:t>一方、聖霊は、その心の内側に注がれ、心そのものを、新しく造り変えます。</w:t>
      </w:r>
    </w:p>
    <w:p w14:paraId="5F33FA3C" w14:textId="77777777" w:rsidR="00FF14B6" w:rsidRDefault="00FF14B6" w:rsidP="007A2EB4">
      <w:pPr>
        <w:pStyle w:val="a8"/>
      </w:pPr>
    </w:p>
    <w:p w14:paraId="63282AC9" w14:textId="77777777" w:rsidR="007A2EB4" w:rsidRDefault="007A2EB4" w:rsidP="007A2EB4">
      <w:pPr>
        <w:pStyle w:val="a8"/>
      </w:pPr>
      <w:r>
        <w:t>では、その水のバプテスマには、どんな意味があったのでしょうか。</w:t>
      </w:r>
    </w:p>
    <w:p w14:paraId="5795EA69" w14:textId="521CC979" w:rsidR="00FF14B6" w:rsidRDefault="00A872B8" w:rsidP="007A2EB4">
      <w:pPr>
        <w:pStyle w:val="a8"/>
      </w:pPr>
      <w:r>
        <w:rPr>
          <w:rFonts w:hint="eastAsia"/>
        </w:rPr>
        <w:t>当然</w:t>
      </w:r>
      <w:r w:rsidR="007A2EB4">
        <w:rPr>
          <w:rFonts w:hint="eastAsia"/>
        </w:rPr>
        <w:t>、</w:t>
      </w:r>
      <w:r w:rsidR="007A2EB4">
        <w:t>水そのものには、力はありません。</w:t>
      </w:r>
    </w:p>
    <w:p w14:paraId="16FE54C9" w14:textId="2B395409" w:rsidR="007A2EB4" w:rsidRDefault="007A2EB4" w:rsidP="007A2EB4">
      <w:pPr>
        <w:pStyle w:val="a8"/>
      </w:pPr>
      <w:r>
        <w:t>罪を洗い、心を変えることはできない。それは、「しるし」</w:t>
      </w:r>
      <w:r w:rsidR="00A872B8">
        <w:rPr>
          <w:rFonts w:hint="eastAsia"/>
        </w:rPr>
        <w:t>（象徴するもの）</w:t>
      </w:r>
      <w:r>
        <w:t>にすぎ</w:t>
      </w:r>
      <w:r w:rsidR="00FF14B6">
        <w:rPr>
          <w:rFonts w:hint="eastAsia"/>
        </w:rPr>
        <w:t>ないということです。</w:t>
      </w:r>
    </w:p>
    <w:p w14:paraId="3A299BBB" w14:textId="77777777" w:rsidR="00FF14B6" w:rsidRDefault="00FF14B6" w:rsidP="007A2EB4">
      <w:pPr>
        <w:pStyle w:val="a8"/>
      </w:pPr>
    </w:p>
    <w:p w14:paraId="36076ED9" w14:textId="706407D2" w:rsidR="007A2EB4" w:rsidRDefault="007A2EB4" w:rsidP="007A2EB4">
      <w:pPr>
        <w:pStyle w:val="a8"/>
      </w:pPr>
      <w:r>
        <w:t>けれども、まだイエスを知らなかった、</w:t>
      </w:r>
      <w:r w:rsidR="00FF14B6">
        <w:rPr>
          <w:rFonts w:hint="eastAsia"/>
        </w:rPr>
        <w:t>人々</w:t>
      </w:r>
      <w:r>
        <w:t>にとって、これを受けることには、大きな意味がありました。</w:t>
      </w:r>
    </w:p>
    <w:p w14:paraId="71924F4C" w14:textId="2AFC69BA" w:rsidR="00FF14B6" w:rsidRDefault="007A2EB4" w:rsidP="007A2EB4">
      <w:pPr>
        <w:pStyle w:val="a8"/>
      </w:pPr>
      <w:r>
        <w:t>彼らは、</w:t>
      </w:r>
      <w:r w:rsidR="00FF14B6">
        <w:rPr>
          <w:rFonts w:hint="eastAsia"/>
        </w:rPr>
        <w:t>聖書に書かれている、</w:t>
      </w:r>
      <w:r>
        <w:t>まだ来ておられない方を、</w:t>
      </w:r>
      <w:r w:rsidR="00FF14B6">
        <w:rPr>
          <w:rFonts w:hint="eastAsia"/>
        </w:rPr>
        <w:t>ずっと</w:t>
      </w:r>
      <w:r>
        <w:rPr>
          <w:rFonts w:hint="eastAsia"/>
        </w:rPr>
        <w:t>待</w:t>
      </w:r>
      <w:r>
        <w:t>っていました。</w:t>
      </w:r>
    </w:p>
    <w:p w14:paraId="61DD8C33" w14:textId="604298FE" w:rsidR="00FF14B6" w:rsidRDefault="00FF14B6" w:rsidP="007A2EB4">
      <w:pPr>
        <w:pStyle w:val="a8"/>
      </w:pPr>
      <w:r>
        <w:rPr>
          <w:rFonts w:hint="eastAsia"/>
        </w:rPr>
        <w:t>そして、当然、</w:t>
      </w:r>
      <w:r w:rsidR="007A2EB4">
        <w:t>聖霊を受けることは、まだできません。</w:t>
      </w:r>
      <w:r>
        <w:rPr>
          <w:rFonts w:hint="eastAsia"/>
        </w:rPr>
        <w:t>それが何かもわからなかったでしょう。</w:t>
      </w:r>
    </w:p>
    <w:p w14:paraId="7A4B3969" w14:textId="77777777" w:rsidR="00A872B8" w:rsidRDefault="00A872B8" w:rsidP="007A2EB4">
      <w:pPr>
        <w:pStyle w:val="a8"/>
      </w:pPr>
    </w:p>
    <w:p w14:paraId="060E98F9" w14:textId="3210ED77" w:rsidR="00FF14B6" w:rsidRDefault="007A2EB4" w:rsidP="007A2EB4">
      <w:pPr>
        <w:pStyle w:val="a8"/>
      </w:pPr>
      <w:r>
        <w:t>そんな彼らにでき</w:t>
      </w:r>
      <w:r w:rsidR="00A872B8">
        <w:rPr>
          <w:rFonts w:hint="eastAsia"/>
        </w:rPr>
        <w:t>る</w:t>
      </w:r>
      <w:r>
        <w:t>、</w:t>
      </w:r>
      <w:r w:rsidR="00FF14B6">
        <w:rPr>
          <w:rFonts w:hint="eastAsia"/>
        </w:rPr>
        <w:t>ヨハネのチャレンジに対する</w:t>
      </w:r>
      <w:r w:rsidR="00A872B8">
        <w:rPr>
          <w:rFonts w:hint="eastAsia"/>
        </w:rPr>
        <w:t>、</w:t>
      </w:r>
      <w:r w:rsidR="00C45221">
        <w:rPr>
          <w:rFonts w:hint="eastAsia"/>
        </w:rPr>
        <w:t>唯一の</w:t>
      </w:r>
      <w:r w:rsidR="00FF14B6">
        <w:rPr>
          <w:rFonts w:hint="eastAsia"/>
        </w:rPr>
        <w:t>信仰の</w:t>
      </w:r>
      <w:r>
        <w:t>応答が、この水のバプテスマだったのです。</w:t>
      </w:r>
    </w:p>
    <w:p w14:paraId="3E2740D2" w14:textId="77777777" w:rsidR="00FF14B6" w:rsidRDefault="00FF14B6" w:rsidP="007A2EB4">
      <w:pPr>
        <w:pStyle w:val="a8"/>
      </w:pPr>
    </w:p>
    <w:p w14:paraId="0C71ABB7" w14:textId="01FC1110" w:rsidR="00FF14B6" w:rsidRPr="00FF14B6" w:rsidRDefault="00FF14B6" w:rsidP="007A2EB4">
      <w:pPr>
        <w:pStyle w:val="a8"/>
      </w:pPr>
      <w:r>
        <w:rPr>
          <w:rFonts w:hint="eastAsia"/>
        </w:rPr>
        <w:t>ヨハネのチャレンジとは。</w:t>
      </w:r>
    </w:p>
    <w:p w14:paraId="57729D65" w14:textId="77777777" w:rsidR="00FF14B6" w:rsidRDefault="00FF14B6" w:rsidP="007A2EB4">
      <w:pPr>
        <w:pStyle w:val="a8"/>
      </w:pPr>
    </w:p>
    <w:p w14:paraId="04DC4C9E" w14:textId="7277A25A" w:rsidR="00FF14B6" w:rsidRDefault="00FF14B6" w:rsidP="00FF14B6">
      <w:pPr>
        <w:pStyle w:val="af"/>
      </w:pPr>
      <w:r>
        <w:rPr>
          <w:bCs/>
          <w:color w:val="006699"/>
        </w:rPr>
        <w:t xml:space="preserve">Matt. </w:t>
      </w:r>
      <w:proofErr w:type="gramStart"/>
      <w:r>
        <w:rPr>
          <w:bCs/>
          <w:color w:val="006699"/>
        </w:rPr>
        <w:t>3:9</w:t>
      </w:r>
      <w:r>
        <w:t xml:space="preserve">  </w:t>
      </w:r>
      <w:r>
        <w:t>あなたがたは</w:t>
      </w:r>
      <w:proofErr w:type="gramEnd"/>
      <w:r>
        <w:t>、『われわれの父はアブラハムだ』と心の中で思ってはいけません。言っておきますが、神はこれらの石ころからでも、アブラハムの子らを起こすことができるのです。</w:t>
      </w:r>
    </w:p>
    <w:p w14:paraId="12B143F7" w14:textId="77777777" w:rsidR="00FF14B6" w:rsidRDefault="00FF14B6" w:rsidP="00FF14B6">
      <w:pPr>
        <w:pStyle w:val="af"/>
      </w:pPr>
    </w:p>
    <w:p w14:paraId="43F3EF69" w14:textId="77777777" w:rsidR="00FF14B6" w:rsidRDefault="00FF14B6" w:rsidP="00FF14B6">
      <w:pPr>
        <w:pStyle w:val="a8"/>
      </w:pPr>
      <w:r>
        <w:rPr>
          <w:rFonts w:hint="eastAsia"/>
        </w:rPr>
        <w:t>これは、ユダヤ教という成熟した宗教としての教えの中で、見失っていたものを、</w:t>
      </w:r>
    </w:p>
    <w:p w14:paraId="6480209C" w14:textId="519E60C9" w:rsidR="00FF14B6" w:rsidRDefault="00FF14B6" w:rsidP="00FF14B6">
      <w:pPr>
        <w:pStyle w:val="a8"/>
      </w:pPr>
      <w:r>
        <w:rPr>
          <w:rFonts w:hint="eastAsia"/>
        </w:rPr>
        <w:t>もう一度見つけなさいというチャレンジです。確かに、彼らの生活は律法を守り整っていたのかもしれない。</w:t>
      </w:r>
    </w:p>
    <w:p w14:paraId="406B2C33" w14:textId="5ADE9318" w:rsidR="00FF14B6" w:rsidRDefault="00FF14B6" w:rsidP="00FF14B6">
      <w:pPr>
        <w:pStyle w:val="a8"/>
      </w:pPr>
      <w:r>
        <w:rPr>
          <w:rFonts w:hint="eastAsia"/>
        </w:rPr>
        <w:t>しかし、そこにあるのは、神への想いというよりは、この世的な生き方への適応でしかなかった。</w:t>
      </w:r>
    </w:p>
    <w:p w14:paraId="7852BEB2" w14:textId="77777777" w:rsidR="00FF14B6" w:rsidRDefault="00FF14B6" w:rsidP="00FF14B6">
      <w:pPr>
        <w:pStyle w:val="a8"/>
      </w:pPr>
    </w:p>
    <w:p w14:paraId="00B1E22D" w14:textId="77777777" w:rsidR="00A872B8" w:rsidRDefault="00FF14B6" w:rsidP="00FF14B6">
      <w:pPr>
        <w:pStyle w:val="a8"/>
      </w:pPr>
      <w:r>
        <w:rPr>
          <w:rFonts w:hint="eastAsia"/>
        </w:rPr>
        <w:t>彼らは、ここで体を清め、この世的なものではなく、神を思うものとして、</w:t>
      </w:r>
    </w:p>
    <w:p w14:paraId="2B4626B0" w14:textId="1CC65B86" w:rsidR="00FF14B6" w:rsidRDefault="00FF14B6" w:rsidP="00FF14B6">
      <w:pPr>
        <w:pStyle w:val="a8"/>
      </w:pPr>
      <w:r>
        <w:rPr>
          <w:rFonts w:hint="eastAsia"/>
        </w:rPr>
        <w:t>新しく人生を生きようという決心を表明するために、この水をくぐるということをおこなったのです。</w:t>
      </w:r>
    </w:p>
    <w:p w14:paraId="2D8FE2F8" w14:textId="77777777" w:rsidR="00FF14B6" w:rsidRDefault="00FF14B6" w:rsidP="00A872B8">
      <w:pPr>
        <w:pStyle w:val="af"/>
        <w:ind w:leftChars="0" w:left="0"/>
      </w:pPr>
    </w:p>
    <w:p w14:paraId="0E98FB77" w14:textId="638387D9" w:rsidR="00AD11C2" w:rsidRDefault="007A2EB4" w:rsidP="007A2EB4">
      <w:pPr>
        <w:pStyle w:val="a8"/>
      </w:pPr>
      <w:r>
        <w:t>しか</w:t>
      </w:r>
      <w:r w:rsidR="00FF14B6">
        <w:rPr>
          <w:rFonts w:hint="eastAsia"/>
        </w:rPr>
        <w:t>し</w:t>
      </w:r>
      <w:r>
        <w:t>、この水</w:t>
      </w:r>
      <w:r w:rsidR="00C45221">
        <w:rPr>
          <w:rFonts w:hint="eastAsia"/>
        </w:rPr>
        <w:t>のバプテスマ</w:t>
      </w:r>
      <w:r>
        <w:t>は、彼らに、大切なことを気づかせ</w:t>
      </w:r>
      <w:r w:rsidR="00AD11C2">
        <w:rPr>
          <w:rFonts w:hint="eastAsia"/>
        </w:rPr>
        <w:t>る役目も果たします。</w:t>
      </w:r>
    </w:p>
    <w:p w14:paraId="7AEF0CDD" w14:textId="77777777" w:rsidR="00AD11C2" w:rsidRDefault="007A2EB4" w:rsidP="007A2EB4">
      <w:pPr>
        <w:pStyle w:val="a8"/>
      </w:pPr>
      <w:r>
        <w:t>体を洗っても、</w:t>
      </w:r>
      <w:r w:rsidR="00AD11C2">
        <w:rPr>
          <w:rFonts w:hint="eastAsia"/>
        </w:rPr>
        <w:t>結局、</w:t>
      </w:r>
      <w:r>
        <w:t>心はそのまま</w:t>
      </w:r>
      <w:r w:rsidR="00AD11C2">
        <w:rPr>
          <w:rFonts w:hint="eastAsia"/>
        </w:rPr>
        <w:t>であり、あまりにも脆く、元に戻ってしまう</w:t>
      </w:r>
      <w:r>
        <w:rPr>
          <w:rFonts w:hint="eastAsia"/>
        </w:rPr>
        <w:t>。</w:t>
      </w:r>
    </w:p>
    <w:p w14:paraId="2C7A3DAD" w14:textId="17F0F887" w:rsidR="00C45221" w:rsidRDefault="007A2EB4" w:rsidP="007A2EB4">
      <w:pPr>
        <w:pStyle w:val="a8"/>
      </w:pPr>
      <w:r>
        <w:t>その事実に直面して、「私には、外側を洗うだけでは届かない、もっと深いきよめが要る」と知る。</w:t>
      </w:r>
    </w:p>
    <w:p w14:paraId="16B0C957" w14:textId="77777777" w:rsidR="00AD11C2" w:rsidRDefault="00AD11C2" w:rsidP="007A2EB4">
      <w:pPr>
        <w:pStyle w:val="a8"/>
      </w:pPr>
      <w:r>
        <w:rPr>
          <w:rFonts w:hint="eastAsia"/>
        </w:rPr>
        <w:t>そのチャンスを与えられることでもあったのです。</w:t>
      </w:r>
    </w:p>
    <w:p w14:paraId="79BC7437" w14:textId="77777777" w:rsidR="00A872B8" w:rsidRDefault="00A872B8" w:rsidP="007A2EB4">
      <w:pPr>
        <w:pStyle w:val="a8"/>
      </w:pPr>
    </w:p>
    <w:p w14:paraId="7D49E5F0" w14:textId="77777777" w:rsidR="00C45221" w:rsidRDefault="007A2EB4" w:rsidP="007A2EB4">
      <w:pPr>
        <w:pStyle w:val="a8"/>
      </w:pPr>
      <w:r>
        <w:t>そうして、</w:t>
      </w:r>
      <w:r w:rsidR="00C45221">
        <w:rPr>
          <w:rFonts w:hint="eastAsia"/>
        </w:rPr>
        <w:t>その気付きこそ、救い</w:t>
      </w:r>
      <w:r>
        <w:t>を与えてくださる、ただ一人の方</w:t>
      </w:r>
      <w:r w:rsidR="00C45221">
        <w:rPr>
          <w:rFonts w:hint="eastAsia"/>
        </w:rPr>
        <w:t>、</w:t>
      </w:r>
    </w:p>
    <w:p w14:paraId="079867E4" w14:textId="3AB6438A" w:rsidR="00AD11C2" w:rsidRDefault="00AD11C2" w:rsidP="007A2EB4">
      <w:pPr>
        <w:pStyle w:val="a8"/>
      </w:pPr>
      <w:r>
        <w:rPr>
          <w:rFonts w:hint="eastAsia"/>
        </w:rPr>
        <w:t>イエスキリストに</w:t>
      </w:r>
      <w:r w:rsidR="007A2EB4">
        <w:t>心が向けられていく</w:t>
      </w:r>
      <w:r w:rsidR="00C45221">
        <w:rPr>
          <w:rFonts w:hint="eastAsia"/>
        </w:rPr>
        <w:t>、きっかけとなるのです。</w:t>
      </w:r>
    </w:p>
    <w:p w14:paraId="558647B0" w14:textId="77777777" w:rsidR="00C45221" w:rsidRDefault="00C45221" w:rsidP="007A2EB4">
      <w:pPr>
        <w:pStyle w:val="a8"/>
      </w:pPr>
    </w:p>
    <w:p w14:paraId="43FAC4AE" w14:textId="3DB2B0C4" w:rsidR="00AD11C2" w:rsidRDefault="00C45221" w:rsidP="007A2EB4">
      <w:pPr>
        <w:pStyle w:val="a8"/>
      </w:pPr>
      <w:r>
        <w:rPr>
          <w:rFonts w:hint="eastAsia"/>
        </w:rPr>
        <w:t>つまり、水のバプテスマは、</w:t>
      </w:r>
      <w:r w:rsidR="00AD11C2">
        <w:rPr>
          <w:rFonts w:hint="eastAsia"/>
        </w:rPr>
        <w:t>この時点ではわからないが、やがて、神の子であるとわかる、イエス様の大切さを知る準備で</w:t>
      </w:r>
      <w:r>
        <w:rPr>
          <w:rFonts w:hint="eastAsia"/>
        </w:rPr>
        <w:t>も</w:t>
      </w:r>
      <w:r w:rsidR="00AD11C2">
        <w:rPr>
          <w:rFonts w:hint="eastAsia"/>
        </w:rPr>
        <w:t>あった</w:t>
      </w:r>
      <w:r>
        <w:rPr>
          <w:rFonts w:hint="eastAsia"/>
        </w:rPr>
        <w:t>のです</w:t>
      </w:r>
      <w:r w:rsidR="00AD11C2">
        <w:rPr>
          <w:rFonts w:hint="eastAsia"/>
        </w:rPr>
        <w:t>。</w:t>
      </w:r>
    </w:p>
    <w:p w14:paraId="5A6F92F4" w14:textId="7307441C" w:rsidR="00AD11C2" w:rsidRDefault="007A2EB4" w:rsidP="007A2EB4">
      <w:pPr>
        <w:pStyle w:val="a8"/>
      </w:pPr>
      <w:r>
        <w:lastRenderedPageBreak/>
        <w:t>これは</w:t>
      </w:r>
      <w:r w:rsidR="00AD11C2">
        <w:rPr>
          <w:rFonts w:hint="eastAsia"/>
        </w:rPr>
        <w:t>まさに、</w:t>
      </w:r>
      <w:r>
        <w:t>「道を備える」</w:t>
      </w:r>
      <w:r w:rsidR="00AD11C2">
        <w:rPr>
          <w:rFonts w:hint="eastAsia"/>
        </w:rPr>
        <w:t>こと</w:t>
      </w:r>
      <w:r w:rsidR="00C45221">
        <w:rPr>
          <w:rFonts w:hint="eastAsia"/>
        </w:rPr>
        <w:t>と言えるでしょう。</w:t>
      </w:r>
    </w:p>
    <w:p w14:paraId="07DF9231" w14:textId="77777777" w:rsidR="00C45221" w:rsidRDefault="007A2EB4" w:rsidP="007A2EB4">
      <w:pPr>
        <w:pStyle w:val="a8"/>
      </w:pPr>
      <w:r>
        <w:t>そして、</w:t>
      </w:r>
      <w:r w:rsidR="00C45221">
        <w:rPr>
          <w:rFonts w:hint="eastAsia"/>
        </w:rPr>
        <w:t>イエス様の復活ののち、</w:t>
      </w:r>
      <w:r>
        <w:t>聖霊のバプテスマ</w:t>
      </w:r>
      <w:r w:rsidR="00AD11C2">
        <w:rPr>
          <w:rFonts w:hint="eastAsia"/>
        </w:rPr>
        <w:t>により、</w:t>
      </w:r>
    </w:p>
    <w:p w14:paraId="72CE4290" w14:textId="662DD8B5" w:rsidR="00AD11C2" w:rsidRDefault="007A2EB4" w:rsidP="007A2EB4">
      <w:pPr>
        <w:pStyle w:val="a8"/>
      </w:pPr>
      <w:r>
        <w:t>本物のきよめ</w:t>
      </w:r>
      <w:r w:rsidR="00AD11C2">
        <w:rPr>
          <w:rFonts w:hint="eastAsia"/>
        </w:rPr>
        <w:t>が行われ、より深い聖化がスタートしていくのです。</w:t>
      </w:r>
    </w:p>
    <w:p w14:paraId="1D4E730C" w14:textId="77777777" w:rsidR="00146219" w:rsidRPr="00725BEB" w:rsidRDefault="00146219" w:rsidP="00146219">
      <w:pPr>
        <w:pStyle w:val="a8"/>
      </w:pPr>
    </w:p>
    <w:p w14:paraId="18619477" w14:textId="77777777" w:rsidR="00116155" w:rsidRDefault="00116155" w:rsidP="00116155">
      <w:pPr>
        <w:pStyle w:val="a9"/>
        <w:ind w:right="240"/>
      </w:pPr>
      <w:r>
        <w:rPr>
          <w:bCs/>
          <w:color w:val="006699"/>
        </w:rPr>
        <w:t>Mark 1:9</w:t>
      </w:r>
      <w:r>
        <w:t xml:space="preserve">  </w:t>
      </w:r>
      <w:r>
        <w:t>そのころ、イエスはガリラヤのナザレからやって来て、ヨルダン川でヨハネからバプテスマを受けられた。</w:t>
      </w:r>
    </w:p>
    <w:p w14:paraId="46F81BA2" w14:textId="77777777" w:rsidR="00AD11C2" w:rsidRDefault="00AD11C2" w:rsidP="00116155">
      <w:pPr>
        <w:pStyle w:val="a9"/>
        <w:ind w:right="240"/>
      </w:pPr>
    </w:p>
    <w:p w14:paraId="2C9F365C" w14:textId="26F80DA3" w:rsidR="00AD11C2" w:rsidRDefault="00AD11C2" w:rsidP="00AD11C2">
      <w:pPr>
        <w:pStyle w:val="a8"/>
      </w:pPr>
      <w:r>
        <w:t>ついに、「後に来られる方」</w:t>
      </w:r>
      <w:r>
        <w:rPr>
          <w:rFonts w:hint="eastAsia"/>
        </w:rPr>
        <w:t>イエス様</w:t>
      </w:r>
      <w:r>
        <w:t>が登場します。</w:t>
      </w:r>
      <w:r>
        <w:rPr>
          <w:rFonts w:hint="eastAsia"/>
        </w:rPr>
        <w:t>その</w:t>
      </w:r>
      <w:r>
        <w:t>イエス</w:t>
      </w:r>
      <w:r>
        <w:rPr>
          <w:rFonts w:hint="eastAsia"/>
        </w:rPr>
        <w:t>様</w:t>
      </w:r>
      <w:r>
        <w:t>は、ヨハネから、バプテスマを受けられた。</w:t>
      </w:r>
    </w:p>
    <w:p w14:paraId="693D7BC5" w14:textId="77777777" w:rsidR="00C45221" w:rsidRDefault="00C45221" w:rsidP="00AD11C2">
      <w:pPr>
        <w:pStyle w:val="a8"/>
      </w:pPr>
    </w:p>
    <w:p w14:paraId="2C026BC9" w14:textId="11B76F07" w:rsidR="00F83E87" w:rsidRDefault="00F83E87" w:rsidP="00AD11C2">
      <w:pPr>
        <w:pStyle w:val="a8"/>
      </w:pPr>
      <w:r>
        <w:rPr>
          <w:rFonts w:hint="eastAsia"/>
        </w:rPr>
        <w:t>しかし</w:t>
      </w:r>
      <w:r w:rsidR="00AD11C2">
        <w:t>、それは「罪の赦しに導く、悔い改めのバプテスマ」、</w:t>
      </w:r>
      <w:r>
        <w:rPr>
          <w:rFonts w:hint="eastAsia"/>
        </w:rPr>
        <w:t>つまり、</w:t>
      </w:r>
      <w:r w:rsidR="00AD11C2">
        <w:t>罪人が受けるものです。</w:t>
      </w:r>
    </w:p>
    <w:p w14:paraId="3989F695" w14:textId="22F81C4C" w:rsidR="00AD11C2" w:rsidRDefault="00AD11C2" w:rsidP="00AD11C2">
      <w:pPr>
        <w:pStyle w:val="a8"/>
      </w:pPr>
      <w:r>
        <w:t>イエス</w:t>
      </w:r>
      <w:r w:rsidR="00F83E87">
        <w:rPr>
          <w:rFonts w:hint="eastAsia"/>
        </w:rPr>
        <w:t>様</w:t>
      </w:r>
      <w:r>
        <w:t>には、悔い改めるべき罪はありません。その方が、なぜ、罪人のバプテスマを受けられたの</w:t>
      </w:r>
      <w:r w:rsidR="00F83E87">
        <w:rPr>
          <w:rFonts w:hint="eastAsia"/>
        </w:rPr>
        <w:t>か。</w:t>
      </w:r>
    </w:p>
    <w:p w14:paraId="1AF88880" w14:textId="77777777" w:rsidR="00F83E87" w:rsidRDefault="00F83E87" w:rsidP="00AD11C2">
      <w:pPr>
        <w:pStyle w:val="a8"/>
      </w:pPr>
    </w:p>
    <w:p w14:paraId="01BC008A" w14:textId="77777777" w:rsidR="00A872B8" w:rsidRPr="00A872B8" w:rsidRDefault="00A872B8" w:rsidP="00AD11C2">
      <w:pPr>
        <w:pStyle w:val="a8"/>
      </w:pPr>
      <w:r>
        <w:rPr>
          <w:rFonts w:hint="eastAsia"/>
        </w:rPr>
        <w:t>大切なポイントは</w:t>
      </w:r>
      <w:r w:rsidR="00AD11C2">
        <w:t>、</w:t>
      </w:r>
      <w:r>
        <w:rPr>
          <w:rFonts w:hint="eastAsia"/>
        </w:rPr>
        <w:t>神であるイエス様が、</w:t>
      </w:r>
      <w:r w:rsidR="00AD11C2" w:rsidRPr="00A872B8">
        <w:t>私たちの側に、来てくださった</w:t>
      </w:r>
      <w:r w:rsidRPr="00A872B8">
        <w:t>ということです</w:t>
      </w:r>
      <w:r w:rsidR="00AD11C2" w:rsidRPr="00A872B8">
        <w:t>。</w:t>
      </w:r>
    </w:p>
    <w:p w14:paraId="5663C334" w14:textId="59CBFD29" w:rsidR="00F83E87" w:rsidRDefault="00AD11C2" w:rsidP="00AD11C2">
      <w:pPr>
        <w:pStyle w:val="a8"/>
      </w:pPr>
      <w:r>
        <w:t>罪を認めた人々が、次々と水に入っていく。</w:t>
      </w:r>
    </w:p>
    <w:p w14:paraId="0B355B0A" w14:textId="77777777" w:rsidR="00A872B8" w:rsidRDefault="00AD11C2" w:rsidP="00AD11C2">
      <w:pPr>
        <w:pStyle w:val="a8"/>
      </w:pPr>
      <w:r>
        <w:t>その中に、罪のない神の子が、わざわざ入って来られた。</w:t>
      </w:r>
    </w:p>
    <w:p w14:paraId="203E0517" w14:textId="77777777" w:rsidR="00A872B8" w:rsidRDefault="00AD11C2" w:rsidP="00AD11C2">
      <w:pPr>
        <w:pStyle w:val="a8"/>
      </w:pPr>
      <w:r>
        <w:t>「私は別だ」とは言わず、罪人と、同じ場所に立たれたのです。</w:t>
      </w:r>
    </w:p>
    <w:p w14:paraId="797F6FC9" w14:textId="77777777" w:rsidR="00F83E87" w:rsidRDefault="00F83E87" w:rsidP="00AD11C2">
      <w:pPr>
        <w:pStyle w:val="a8"/>
      </w:pPr>
    </w:p>
    <w:p w14:paraId="63CCF2C2" w14:textId="77777777" w:rsidR="00F83E87" w:rsidRDefault="00F83E87" w:rsidP="00F83E87">
      <w:pPr>
        <w:pStyle w:val="af"/>
      </w:pPr>
      <w:r>
        <w:rPr>
          <w:bCs/>
          <w:color w:val="006699"/>
        </w:rPr>
        <w:t xml:space="preserve">Is. </w:t>
      </w:r>
      <w:proofErr w:type="gramStart"/>
      <w:r>
        <w:rPr>
          <w:bCs/>
          <w:color w:val="006699"/>
        </w:rPr>
        <w:t>53:12</w:t>
      </w:r>
      <w:r>
        <w:t xml:space="preserve">  </w:t>
      </w:r>
      <w:r>
        <w:tab/>
      </w:r>
      <w:proofErr w:type="gramEnd"/>
      <w:r>
        <w:t>それゆえ、</w:t>
      </w:r>
      <w:r>
        <w:t xml:space="preserve"> </w:t>
      </w:r>
    </w:p>
    <w:p w14:paraId="4889F988" w14:textId="77777777" w:rsidR="00F83E87" w:rsidRDefault="00F83E87" w:rsidP="00F83E87">
      <w:pPr>
        <w:pStyle w:val="af"/>
      </w:pPr>
      <w:r>
        <w:tab/>
      </w:r>
      <w:r>
        <w:tab/>
      </w:r>
      <w:r>
        <w:t>わたしは多くの人を彼に分け与え、</w:t>
      </w:r>
      <w:r>
        <w:t xml:space="preserve"> </w:t>
      </w:r>
    </w:p>
    <w:p w14:paraId="7036B650" w14:textId="77777777" w:rsidR="00F83E87" w:rsidRDefault="00F83E87" w:rsidP="00F83E87">
      <w:pPr>
        <w:pStyle w:val="af"/>
      </w:pPr>
      <w:r>
        <w:tab/>
      </w:r>
      <w:r>
        <w:tab/>
      </w:r>
      <w:r>
        <w:t>彼は強者たちを戦勝品として分かち取る。</w:t>
      </w:r>
      <w:r>
        <w:t xml:space="preserve"> </w:t>
      </w:r>
    </w:p>
    <w:p w14:paraId="7DFD0814" w14:textId="77777777" w:rsidR="00F83E87" w:rsidRDefault="00F83E87" w:rsidP="00F83E87">
      <w:pPr>
        <w:pStyle w:val="af"/>
      </w:pPr>
      <w:r>
        <w:tab/>
      </w:r>
      <w:r>
        <w:tab/>
      </w:r>
      <w:r>
        <w:t>彼が自分のいのちを死に明け渡し、</w:t>
      </w:r>
      <w:r>
        <w:t xml:space="preserve"> </w:t>
      </w:r>
    </w:p>
    <w:p w14:paraId="6F2BF28E" w14:textId="77777777" w:rsidR="00F83E87" w:rsidRPr="00A872B8" w:rsidRDefault="00F83E87" w:rsidP="00F83E87">
      <w:pPr>
        <w:pStyle w:val="af"/>
        <w:rPr>
          <w:u w:val="single"/>
        </w:rPr>
      </w:pPr>
      <w:r>
        <w:tab/>
      </w:r>
      <w:r>
        <w:tab/>
      </w:r>
      <w:r w:rsidRPr="00A872B8">
        <w:rPr>
          <w:u w:val="single"/>
        </w:rPr>
        <w:t>背いた者たちとともに数えられたからである。</w:t>
      </w:r>
      <w:r w:rsidRPr="00A872B8">
        <w:rPr>
          <w:u w:val="single"/>
        </w:rPr>
        <w:t xml:space="preserve"> </w:t>
      </w:r>
    </w:p>
    <w:p w14:paraId="04052534" w14:textId="77777777" w:rsidR="00F83E87" w:rsidRDefault="00F83E87" w:rsidP="00F83E87">
      <w:pPr>
        <w:pStyle w:val="af"/>
      </w:pPr>
      <w:r>
        <w:tab/>
      </w:r>
      <w:r>
        <w:tab/>
      </w:r>
      <w:r>
        <w:t>彼は多くの人の罪を負い、</w:t>
      </w:r>
      <w:r>
        <w:t xml:space="preserve"> </w:t>
      </w:r>
    </w:p>
    <w:p w14:paraId="29247FDC" w14:textId="5470F9DB" w:rsidR="00F83E87" w:rsidRDefault="00F83E87" w:rsidP="00F83E87">
      <w:pPr>
        <w:pStyle w:val="af"/>
      </w:pPr>
      <w:r>
        <w:tab/>
      </w:r>
      <w:r>
        <w:tab/>
      </w:r>
      <w:r>
        <w:t>背いた者たちのために、とりなしをする。」</w:t>
      </w:r>
    </w:p>
    <w:p w14:paraId="62EE58D5" w14:textId="77777777" w:rsidR="00F83E87" w:rsidRDefault="00F83E87" w:rsidP="00F83E87">
      <w:pPr>
        <w:pStyle w:val="af"/>
      </w:pPr>
    </w:p>
    <w:p w14:paraId="1F5971A2" w14:textId="2DB4035F" w:rsidR="00F83E87" w:rsidRDefault="00AD11C2" w:rsidP="00AD11C2">
      <w:pPr>
        <w:pStyle w:val="a8"/>
      </w:pPr>
      <w:r>
        <w:t>けれども、これは、ただの</w:t>
      </w:r>
      <w:r w:rsidR="00A872B8">
        <w:rPr>
          <w:rFonts w:hint="eastAsia"/>
        </w:rPr>
        <w:t>感情的なもの</w:t>
      </w:r>
      <w:r>
        <w:t>では、ありません。</w:t>
      </w:r>
    </w:p>
    <w:p w14:paraId="6970F761" w14:textId="77777777" w:rsidR="00010A61" w:rsidRDefault="00AD11C2" w:rsidP="00C45221">
      <w:pPr>
        <w:pStyle w:val="a8"/>
      </w:pPr>
      <w:r>
        <w:t>イエス</w:t>
      </w:r>
      <w:r w:rsidR="00F83E87">
        <w:rPr>
          <w:rFonts w:hint="eastAsia"/>
        </w:rPr>
        <w:t>様</w:t>
      </w:r>
      <w:r>
        <w:t>は、ここで、</w:t>
      </w:r>
      <w:r>
        <w:rPr>
          <w:rStyle w:val="af8"/>
        </w:rPr>
        <w:t>「正しいことをする」ために</w:t>
      </w:r>
      <w:r>
        <w:t>立っておられます。</w:t>
      </w:r>
    </w:p>
    <w:p w14:paraId="6DF20DCE" w14:textId="702F80E6" w:rsidR="00C45221" w:rsidRDefault="00C45221" w:rsidP="00C45221">
      <w:pPr>
        <w:pStyle w:val="a8"/>
      </w:pPr>
      <w:r>
        <w:rPr>
          <w:rFonts w:hint="eastAsia"/>
        </w:rPr>
        <w:t>つまり、契約論として考える必要があります。</w:t>
      </w:r>
    </w:p>
    <w:p w14:paraId="631969B7" w14:textId="77777777" w:rsidR="00F83E87" w:rsidRDefault="00F83E87" w:rsidP="00AD11C2">
      <w:pPr>
        <w:pStyle w:val="a8"/>
      </w:pPr>
    </w:p>
    <w:p w14:paraId="5EF553A9" w14:textId="40E86108" w:rsidR="00F83E87" w:rsidRDefault="00F83E87" w:rsidP="00F83E87">
      <w:pPr>
        <w:pStyle w:val="af"/>
      </w:pPr>
      <w:r>
        <w:rPr>
          <w:bCs/>
          <w:color w:val="006699"/>
        </w:rPr>
        <w:t xml:space="preserve">Matt. </w:t>
      </w:r>
      <w:proofErr w:type="gramStart"/>
      <w:r>
        <w:rPr>
          <w:bCs/>
          <w:color w:val="006699"/>
        </w:rPr>
        <w:t>3:15</w:t>
      </w:r>
      <w:r>
        <w:t xml:space="preserve">  </w:t>
      </w:r>
      <w:r>
        <w:t>しかし</w:t>
      </w:r>
      <w:proofErr w:type="gramEnd"/>
      <w:r>
        <w:t>、イエスは答えられた。「今はそうさせてほしい。このようにして正しいことをすべて実現することが、わたしたちにはふさわしいのです。」そこでヨハネは言われたとおりにした。</w:t>
      </w:r>
    </w:p>
    <w:p w14:paraId="7E3C2CA0" w14:textId="77777777" w:rsidR="00F83E87" w:rsidRDefault="00F83E87" w:rsidP="00AD11C2">
      <w:pPr>
        <w:pStyle w:val="a8"/>
      </w:pPr>
    </w:p>
    <w:p w14:paraId="7D19CD5A" w14:textId="77777777" w:rsidR="00C45221" w:rsidRDefault="00F83E87" w:rsidP="00AD11C2">
      <w:pPr>
        <w:pStyle w:val="a8"/>
      </w:pPr>
      <w:r>
        <w:rPr>
          <w:rFonts w:hint="eastAsia"/>
        </w:rPr>
        <w:t>これは</w:t>
      </w:r>
      <w:r w:rsidR="00AD11C2">
        <w:t>私たち</w:t>
      </w:r>
      <w:r>
        <w:rPr>
          <w:rFonts w:hint="eastAsia"/>
        </w:rPr>
        <w:t>人類</w:t>
      </w:r>
      <w:r w:rsidR="00AD11C2">
        <w:t>が守れなかった、神との約束を、</w:t>
      </w:r>
    </w:p>
    <w:p w14:paraId="1B724E73" w14:textId="77777777" w:rsidR="00C45221" w:rsidRDefault="00AD11C2" w:rsidP="00AD11C2">
      <w:pPr>
        <w:pStyle w:val="a8"/>
      </w:pPr>
      <w:r>
        <w:t>イエス</w:t>
      </w:r>
      <w:r w:rsidR="00F83E87">
        <w:rPr>
          <w:rFonts w:hint="eastAsia"/>
        </w:rPr>
        <w:t>様</w:t>
      </w:r>
      <w:r>
        <w:t>が、私たちの代わりに、完全に</w:t>
      </w:r>
      <w:r w:rsidR="00F83E87">
        <w:rPr>
          <w:rFonts w:hint="eastAsia"/>
        </w:rPr>
        <w:t>正しく</w:t>
      </w:r>
      <w:r>
        <w:t>守ってくださる。</w:t>
      </w:r>
    </w:p>
    <w:p w14:paraId="42C82D0F" w14:textId="61E7FA18" w:rsidR="00AD11C2" w:rsidRDefault="00C45221" w:rsidP="00AD11C2">
      <w:pPr>
        <w:pStyle w:val="a8"/>
      </w:pPr>
      <w:r>
        <w:rPr>
          <w:rFonts w:hint="eastAsia"/>
        </w:rPr>
        <w:t>つまり、人類として、</w:t>
      </w:r>
      <w:r w:rsidR="00AD11C2">
        <w:rPr>
          <w:rFonts w:hint="eastAsia"/>
        </w:rPr>
        <w:t>そ</w:t>
      </w:r>
      <w:r w:rsidR="00AD11C2">
        <w:t>の務めを引き受ける一歩が、このバプテスマ</w:t>
      </w:r>
      <w:r w:rsidR="00F83E87">
        <w:rPr>
          <w:rFonts w:hint="eastAsia"/>
        </w:rPr>
        <w:t>だったということを表しているのです。</w:t>
      </w:r>
    </w:p>
    <w:p w14:paraId="08396F5F" w14:textId="77777777" w:rsidR="00A872B8" w:rsidRDefault="00A872B8" w:rsidP="00AD11C2">
      <w:pPr>
        <w:pStyle w:val="a8"/>
      </w:pPr>
    </w:p>
    <w:p w14:paraId="45013979" w14:textId="77777777" w:rsidR="00F83E87" w:rsidRDefault="00AD11C2" w:rsidP="00AD11C2">
      <w:pPr>
        <w:pStyle w:val="a8"/>
      </w:pPr>
      <w:r>
        <w:t>ここに、私たちの救いの、揺るがない土台があります。</w:t>
      </w:r>
    </w:p>
    <w:p w14:paraId="0D298DB9" w14:textId="77777777" w:rsidR="00C45221" w:rsidRDefault="00F83E87" w:rsidP="00AD11C2">
      <w:pPr>
        <w:pStyle w:val="a8"/>
      </w:pPr>
      <w:r>
        <w:rPr>
          <w:rFonts w:hint="eastAsia"/>
        </w:rPr>
        <w:t>神の約束は必ず守られます。</w:t>
      </w:r>
    </w:p>
    <w:p w14:paraId="3AADFE99" w14:textId="77777777" w:rsidR="00C45221" w:rsidRDefault="00C45221" w:rsidP="00AD11C2">
      <w:pPr>
        <w:pStyle w:val="a8"/>
      </w:pPr>
    </w:p>
    <w:p w14:paraId="5160E78B" w14:textId="77777777" w:rsidR="00C45221" w:rsidRDefault="00C45221" w:rsidP="00AD11C2">
      <w:pPr>
        <w:pStyle w:val="a8"/>
      </w:pPr>
    </w:p>
    <w:p w14:paraId="2E82DD27" w14:textId="400D1810" w:rsidR="00C45221" w:rsidRDefault="00F83E87" w:rsidP="00AD11C2">
      <w:pPr>
        <w:pStyle w:val="a8"/>
      </w:pPr>
      <w:r>
        <w:rPr>
          <w:rFonts w:hint="eastAsia"/>
        </w:rPr>
        <w:lastRenderedPageBreak/>
        <w:t>旧約から続く、契約を神自身が死を持って贖うほどに</w:t>
      </w:r>
      <w:r w:rsidR="00AD11C2">
        <w:rPr>
          <w:rFonts w:hint="eastAsia"/>
        </w:rPr>
        <w:t>約</w:t>
      </w:r>
      <w:r w:rsidR="00AD11C2">
        <w:t>束が守られるなら、</w:t>
      </w:r>
    </w:p>
    <w:p w14:paraId="14756301" w14:textId="0E2EA529" w:rsidR="00AD11C2" w:rsidRDefault="00AD11C2" w:rsidP="00AD11C2">
      <w:pPr>
        <w:pStyle w:val="a8"/>
      </w:pPr>
      <w:r>
        <w:t>私たちの救いは、</w:t>
      </w:r>
      <w:r w:rsidR="00F83E87">
        <w:rPr>
          <w:rFonts w:hint="eastAsia"/>
        </w:rPr>
        <w:t>どれほど</w:t>
      </w:r>
      <w:r>
        <w:t>確かなの</w:t>
      </w:r>
      <w:r w:rsidR="00F83E87">
        <w:rPr>
          <w:rFonts w:hint="eastAsia"/>
        </w:rPr>
        <w:t>か。</w:t>
      </w:r>
    </w:p>
    <w:p w14:paraId="3D435B81" w14:textId="77777777" w:rsidR="00C45221" w:rsidRDefault="00C45221" w:rsidP="00AD11C2">
      <w:pPr>
        <w:pStyle w:val="a8"/>
      </w:pPr>
    </w:p>
    <w:p w14:paraId="25136DB4" w14:textId="0D9F8F26" w:rsidR="00F83E87" w:rsidRDefault="00F83E87" w:rsidP="00AD11C2">
      <w:pPr>
        <w:pStyle w:val="a8"/>
      </w:pPr>
      <w:r>
        <w:rPr>
          <w:rFonts w:hint="eastAsia"/>
        </w:rPr>
        <w:t>それを示すためにも、</w:t>
      </w:r>
      <w:r>
        <w:t>イエス</w:t>
      </w:r>
      <w:r>
        <w:rPr>
          <w:rFonts w:hint="eastAsia"/>
        </w:rPr>
        <w:t>様</w:t>
      </w:r>
      <w:r>
        <w:t>は、</w:t>
      </w:r>
      <w:r w:rsidR="00AD11C2">
        <w:t>「正しいこと」を、十字架</w:t>
      </w:r>
      <w:r w:rsidR="00A872B8">
        <w:rPr>
          <w:rFonts w:hint="eastAsia"/>
        </w:rPr>
        <w:t>、</w:t>
      </w:r>
      <w:r w:rsidR="00AD11C2">
        <w:rPr>
          <w:rFonts w:hint="eastAsia"/>
        </w:rPr>
        <w:t>ま</w:t>
      </w:r>
      <w:r w:rsidR="00AD11C2">
        <w:t>で貫かれます。</w:t>
      </w:r>
    </w:p>
    <w:p w14:paraId="7663ECEF" w14:textId="0393C1A9" w:rsidR="00AD11C2" w:rsidRDefault="00F83E87" w:rsidP="00AD11C2">
      <w:pPr>
        <w:pStyle w:val="a8"/>
      </w:pPr>
      <w:r>
        <w:rPr>
          <w:rFonts w:hint="eastAsia"/>
        </w:rPr>
        <w:t>そして、</w:t>
      </w:r>
      <w:r w:rsidR="00AD11C2">
        <w:t>私たちの代わりに、裁きの中へ下ってい</w:t>
      </w:r>
      <w:r>
        <w:rPr>
          <w:rFonts w:hint="eastAsia"/>
        </w:rPr>
        <w:t>き、私たちを救ってくださったのです。</w:t>
      </w:r>
    </w:p>
    <w:p w14:paraId="01CD25BF" w14:textId="77777777" w:rsidR="00AD11C2" w:rsidRDefault="00AD11C2" w:rsidP="00116155">
      <w:pPr>
        <w:pStyle w:val="a9"/>
        <w:ind w:right="240"/>
      </w:pPr>
    </w:p>
    <w:p w14:paraId="72896847" w14:textId="77777777" w:rsidR="00116155" w:rsidRDefault="00116155" w:rsidP="00116155">
      <w:pPr>
        <w:pStyle w:val="a9"/>
        <w:ind w:right="240"/>
      </w:pPr>
      <w:r>
        <w:rPr>
          <w:bCs/>
          <w:color w:val="006699"/>
        </w:rPr>
        <w:t>Mark 1:10</w:t>
      </w:r>
      <w:r>
        <w:t xml:space="preserve">  </w:t>
      </w:r>
      <w:r>
        <w:t>イエスは、水の中から上がるとすぐに、天が裂けて御霊が鳩のようにご自分に降って来るのをご覧になった。</w:t>
      </w:r>
    </w:p>
    <w:p w14:paraId="7E14AE31" w14:textId="77777777" w:rsidR="00F83E87" w:rsidRDefault="00F83E87" w:rsidP="00116155">
      <w:pPr>
        <w:pStyle w:val="a9"/>
        <w:ind w:right="240"/>
      </w:pPr>
    </w:p>
    <w:p w14:paraId="34E097E8" w14:textId="77777777" w:rsidR="00F83E87" w:rsidRDefault="00F83E87" w:rsidP="00593679">
      <w:pPr>
        <w:pStyle w:val="a8"/>
      </w:pPr>
      <w:r>
        <w:t>イエス様が、水から上がられた、その瞬間。「天が裂けた」と書かれています。</w:t>
      </w:r>
    </w:p>
    <w:p w14:paraId="58A3E57D" w14:textId="77777777" w:rsidR="00A872B8" w:rsidRDefault="00F83E87" w:rsidP="00593679">
      <w:pPr>
        <w:pStyle w:val="a8"/>
      </w:pPr>
      <w:r>
        <w:t>この「裂ける」ということばに</w:t>
      </w:r>
      <w:r w:rsidR="00593679">
        <w:rPr>
          <w:rFonts w:hint="eastAsia"/>
        </w:rPr>
        <w:t>込められているのは、</w:t>
      </w:r>
      <w:r>
        <w:t>もう元には戻</w:t>
      </w:r>
      <w:r w:rsidR="00593679">
        <w:rPr>
          <w:rFonts w:hint="eastAsia"/>
        </w:rPr>
        <w:t>らないというイメージです</w:t>
      </w:r>
      <w:r>
        <w:t>。</w:t>
      </w:r>
    </w:p>
    <w:p w14:paraId="1CBD50C6" w14:textId="77777777" w:rsidR="00A872B8" w:rsidRDefault="00593679" w:rsidP="00593679">
      <w:pPr>
        <w:pStyle w:val="a8"/>
      </w:pPr>
      <w:r>
        <w:rPr>
          <w:rFonts w:hint="eastAsia"/>
        </w:rPr>
        <w:t>開けたり閉めたりできるものではなく、引き裂かれたのです。</w:t>
      </w:r>
    </w:p>
    <w:p w14:paraId="27306E1C" w14:textId="22A7DC5B" w:rsidR="00F83E87" w:rsidRDefault="00F83E87" w:rsidP="00593679">
      <w:pPr>
        <w:pStyle w:val="a8"/>
      </w:pPr>
      <w:r>
        <w:rPr>
          <w:rFonts w:hint="eastAsia"/>
        </w:rPr>
        <w:t>し</w:t>
      </w:r>
      <w:r>
        <w:t>かも、それは、神様の側から、裂かれた</w:t>
      </w:r>
      <w:r w:rsidR="00593679">
        <w:rPr>
          <w:rFonts w:hint="eastAsia"/>
        </w:rPr>
        <w:t>ということです。</w:t>
      </w:r>
    </w:p>
    <w:p w14:paraId="2D70BF02" w14:textId="77777777" w:rsidR="00593679" w:rsidRDefault="00593679" w:rsidP="00593679">
      <w:pPr>
        <w:pStyle w:val="a8"/>
      </w:pPr>
    </w:p>
    <w:p w14:paraId="4A0686AA" w14:textId="77777777" w:rsidR="00A872B8" w:rsidRDefault="00F83E87" w:rsidP="00593679">
      <w:pPr>
        <w:pStyle w:val="a8"/>
      </w:pPr>
      <w:r>
        <w:t>ここに、一つの</w:t>
      </w:r>
      <w:r>
        <w:t>“</w:t>
      </w:r>
      <w:r>
        <w:t>囲い込み</w:t>
      </w:r>
      <w:r>
        <w:t>”</w:t>
      </w:r>
      <w:r>
        <w:t>があります。</w:t>
      </w:r>
    </w:p>
    <w:p w14:paraId="63CEFB34" w14:textId="25D07ADF" w:rsidR="00593679" w:rsidRDefault="00F83E87" w:rsidP="00593679">
      <w:pPr>
        <w:pStyle w:val="a8"/>
      </w:pPr>
      <w:r>
        <w:t>先に、「神の子」ということばが、福音書の最初と最後をつないでいる、と</w:t>
      </w:r>
      <w:r w:rsidR="00593679">
        <w:rPr>
          <w:rFonts w:hint="eastAsia"/>
        </w:rPr>
        <w:t>言いました</w:t>
      </w:r>
      <w:r>
        <w:t>。</w:t>
      </w:r>
    </w:p>
    <w:p w14:paraId="27D236F6" w14:textId="77777777" w:rsidR="00593679" w:rsidRDefault="00F83E87" w:rsidP="00593679">
      <w:pPr>
        <w:pStyle w:val="a8"/>
      </w:pPr>
      <w:r>
        <w:t>同じように、この「裂ける」も、</w:t>
      </w:r>
      <w:r w:rsidR="00593679">
        <w:rPr>
          <w:rFonts w:hint="eastAsia"/>
        </w:rPr>
        <w:t>囲い込みがされています</w:t>
      </w:r>
      <w:r>
        <w:t>。</w:t>
      </w:r>
    </w:p>
    <w:p w14:paraId="195EB04A" w14:textId="77777777" w:rsidR="00593679" w:rsidRDefault="00593679" w:rsidP="00593679">
      <w:pPr>
        <w:pStyle w:val="a8"/>
      </w:pPr>
    </w:p>
    <w:p w14:paraId="5D2CF571" w14:textId="77777777" w:rsidR="00593679" w:rsidRDefault="00593679" w:rsidP="00593679">
      <w:pPr>
        <w:pStyle w:val="af"/>
      </w:pPr>
      <w:r>
        <w:rPr>
          <w:bCs/>
          <w:color w:val="006699"/>
        </w:rPr>
        <w:t>Mark 15:37</w:t>
      </w:r>
      <w:r>
        <w:t xml:space="preserve">  </w:t>
      </w:r>
      <w:r>
        <w:t>しかし、イエスは大声をあげて、息を引き取られた。</w:t>
      </w:r>
    </w:p>
    <w:p w14:paraId="20D0D522" w14:textId="77777777" w:rsidR="00593679" w:rsidRDefault="00593679" w:rsidP="00593679">
      <w:pPr>
        <w:pStyle w:val="af"/>
      </w:pPr>
      <w:r>
        <w:rPr>
          <w:bCs/>
          <w:color w:val="006699"/>
        </w:rPr>
        <w:t>Mark 15:38</w:t>
      </w:r>
      <w:r>
        <w:t xml:space="preserve">  </w:t>
      </w:r>
      <w:r>
        <w:t>すると、神殿の幕が上から下まで真</w:t>
      </w:r>
      <w:proofErr w:type="gramStart"/>
      <w:r>
        <w:t>っ</w:t>
      </w:r>
      <w:proofErr w:type="gramEnd"/>
      <w:r>
        <w:t>二つに裂けた。</w:t>
      </w:r>
    </w:p>
    <w:p w14:paraId="1D0ED817" w14:textId="068D2E1B" w:rsidR="00593679" w:rsidRDefault="00593679" w:rsidP="00593679">
      <w:pPr>
        <w:pStyle w:val="af"/>
      </w:pPr>
      <w:r>
        <w:rPr>
          <w:bCs/>
          <w:color w:val="006699"/>
        </w:rPr>
        <w:t>Mark 15:39</w:t>
      </w:r>
      <w:r>
        <w:t xml:space="preserve">  </w:t>
      </w:r>
      <w:r>
        <w:t>イエスの正面に立っていた百人隊長は、イエスがこのように息を引き取られたのを見て言った。「この方は本当に神の子であった。」</w:t>
      </w:r>
    </w:p>
    <w:p w14:paraId="7680C97A" w14:textId="77777777" w:rsidR="00593679" w:rsidRDefault="00593679" w:rsidP="00593679">
      <w:pPr>
        <w:pStyle w:val="af"/>
      </w:pPr>
    </w:p>
    <w:p w14:paraId="661DDB39" w14:textId="77777777" w:rsidR="00593679" w:rsidRDefault="00593679" w:rsidP="00593679">
      <w:pPr>
        <w:pStyle w:val="a8"/>
      </w:pPr>
      <w:r>
        <w:rPr>
          <w:rFonts w:hint="eastAsia"/>
        </w:rPr>
        <w:t>この</w:t>
      </w:r>
      <w:r w:rsidR="00F83E87">
        <w:t>福音書の終わり、イエス様が十字架で息を引き取られたとき、</w:t>
      </w:r>
    </w:p>
    <w:p w14:paraId="205A1A91" w14:textId="3BB9E89E" w:rsidR="00593679" w:rsidRDefault="00F83E87" w:rsidP="00593679">
      <w:pPr>
        <w:pStyle w:val="a8"/>
      </w:pPr>
      <w:r>
        <w:t>「神殿の幕が、上から下まで真</w:t>
      </w:r>
      <w:proofErr w:type="gramStart"/>
      <w:r>
        <w:t>っ</w:t>
      </w:r>
      <w:proofErr w:type="gramEnd"/>
      <w:r>
        <w:t>二つに裂け</w:t>
      </w:r>
      <w:r w:rsidR="00593679">
        <w:rPr>
          <w:rFonts w:hint="eastAsia"/>
        </w:rPr>
        <w:t>」ました。</w:t>
      </w:r>
    </w:p>
    <w:p w14:paraId="40C17B46" w14:textId="77777777" w:rsidR="00593679" w:rsidRDefault="00593679" w:rsidP="00593679">
      <w:pPr>
        <w:pStyle w:val="a8"/>
      </w:pPr>
    </w:p>
    <w:p w14:paraId="5FB2A589" w14:textId="1A3716FF" w:rsidR="00593679" w:rsidRDefault="00F83E87" w:rsidP="00593679">
      <w:pPr>
        <w:pStyle w:val="a8"/>
      </w:pPr>
      <w:r>
        <w:t>神様と人とを隔てていた、</w:t>
      </w:r>
      <w:r w:rsidR="008B582E">
        <w:rPr>
          <w:rFonts w:hint="eastAsia"/>
        </w:rPr>
        <w:t>神殿の</w:t>
      </w:r>
      <w:r>
        <w:t>幕が、裂けたのです。</w:t>
      </w:r>
    </w:p>
    <w:p w14:paraId="10C6EDEB" w14:textId="77777777" w:rsidR="00593679" w:rsidRDefault="00F83E87" w:rsidP="00593679">
      <w:pPr>
        <w:pStyle w:val="a8"/>
      </w:pPr>
      <w:r>
        <w:t>受洗で天が裂け、十字架で幕が裂ける</w:t>
      </w:r>
      <w:r>
        <w:t>——</w:t>
      </w:r>
      <w:r>
        <w:t>神と私たちを隔てる壁が、</w:t>
      </w:r>
    </w:p>
    <w:p w14:paraId="07FCDEF3" w14:textId="63856D82" w:rsidR="00F83E87" w:rsidRDefault="00F83E87" w:rsidP="00593679">
      <w:pPr>
        <w:pStyle w:val="a8"/>
      </w:pPr>
      <w:r>
        <w:t>上から、もう二度と戻らない仕方で、引き裂かれた、ということです。</w:t>
      </w:r>
    </w:p>
    <w:p w14:paraId="76EA3170" w14:textId="77777777" w:rsidR="00593679" w:rsidRDefault="00593679" w:rsidP="00593679">
      <w:pPr>
        <w:pStyle w:val="a8"/>
      </w:pPr>
    </w:p>
    <w:p w14:paraId="491999F4" w14:textId="77777777" w:rsidR="00593679" w:rsidRDefault="00593679" w:rsidP="00593679">
      <w:pPr>
        <w:pStyle w:val="af"/>
      </w:pPr>
      <w:r>
        <w:rPr>
          <w:bCs/>
          <w:color w:val="006699"/>
        </w:rPr>
        <w:t xml:space="preserve">Is. </w:t>
      </w:r>
      <w:proofErr w:type="gramStart"/>
      <w:r>
        <w:rPr>
          <w:bCs/>
          <w:color w:val="006699"/>
        </w:rPr>
        <w:t>64:1</w:t>
      </w:r>
      <w:r>
        <w:t xml:space="preserve">  </w:t>
      </w:r>
      <w:r>
        <w:tab/>
      </w:r>
      <w:proofErr w:type="gramEnd"/>
      <w:r>
        <w:t>ああ、あなたが天を裂いて降りて来られると、</w:t>
      </w:r>
      <w:r>
        <w:t xml:space="preserve"> </w:t>
      </w:r>
    </w:p>
    <w:p w14:paraId="31E3D2D7" w14:textId="76340984" w:rsidR="00593679" w:rsidRDefault="00593679" w:rsidP="00593679">
      <w:pPr>
        <w:pStyle w:val="af"/>
      </w:pPr>
      <w:r>
        <w:tab/>
      </w:r>
      <w:r>
        <w:tab/>
      </w:r>
      <w:r>
        <w:t>山々はあなたの御前で揺れ動きます。</w:t>
      </w:r>
    </w:p>
    <w:p w14:paraId="1F1FFC3E" w14:textId="77777777" w:rsidR="00593679" w:rsidRDefault="00593679" w:rsidP="00593679">
      <w:pPr>
        <w:pStyle w:val="af"/>
      </w:pPr>
    </w:p>
    <w:p w14:paraId="3D1EF287" w14:textId="574A018F" w:rsidR="00593679" w:rsidRDefault="00F83E87" w:rsidP="00593679">
      <w:pPr>
        <w:pStyle w:val="a8"/>
      </w:pPr>
      <w:r>
        <w:t>これ</w:t>
      </w:r>
      <w:r w:rsidR="00593679">
        <w:rPr>
          <w:rFonts w:hint="eastAsia"/>
        </w:rPr>
        <w:t>こそが</w:t>
      </w:r>
      <w:r>
        <w:t>、</w:t>
      </w:r>
      <w:r w:rsidR="008B582E">
        <w:rPr>
          <w:rFonts w:hint="eastAsia"/>
        </w:rPr>
        <w:t>旧約の時代を通し、</w:t>
      </w:r>
      <w:r>
        <w:t>長く待たれていた出来事で</w:t>
      </w:r>
      <w:r w:rsidR="00593679">
        <w:rPr>
          <w:rFonts w:hint="eastAsia"/>
        </w:rPr>
        <w:t>あり、</w:t>
      </w:r>
      <w:r>
        <w:t>その祈りが、</w:t>
      </w:r>
      <w:r w:rsidR="00593679">
        <w:rPr>
          <w:rFonts w:hint="eastAsia"/>
        </w:rPr>
        <w:t>ここで</w:t>
      </w:r>
      <w:r>
        <w:t>、答えられたのです。</w:t>
      </w:r>
    </w:p>
    <w:p w14:paraId="569FADB9" w14:textId="77777777" w:rsidR="00C45221" w:rsidRDefault="00F83E87" w:rsidP="00593679">
      <w:pPr>
        <w:pStyle w:val="a8"/>
      </w:pPr>
      <w:r>
        <w:t>神様が、ご自分のほうから、天を破って、降りて来られた。</w:t>
      </w:r>
    </w:p>
    <w:p w14:paraId="0B01BB4A" w14:textId="16851A0B" w:rsidR="00F83E87" w:rsidRDefault="00C45221" w:rsidP="00593679">
      <w:pPr>
        <w:pStyle w:val="a8"/>
      </w:pPr>
      <w:r>
        <w:rPr>
          <w:rFonts w:hint="eastAsia"/>
        </w:rPr>
        <w:t>古き世界の</w:t>
      </w:r>
      <w:r w:rsidR="00F83E87">
        <w:t>終わりの日</w:t>
      </w:r>
      <w:r>
        <w:rPr>
          <w:rFonts w:hint="eastAsia"/>
        </w:rPr>
        <w:t>であり</w:t>
      </w:r>
      <w:r w:rsidR="00F83E87">
        <w:t>、新しい時代が、ここから始まります。</w:t>
      </w:r>
    </w:p>
    <w:p w14:paraId="06230337" w14:textId="77777777" w:rsidR="00593679" w:rsidRPr="00593679" w:rsidRDefault="00593679" w:rsidP="00593679">
      <w:pPr>
        <w:pStyle w:val="a8"/>
      </w:pPr>
    </w:p>
    <w:p w14:paraId="745F8BBE" w14:textId="2584814E" w:rsidR="00593679" w:rsidRDefault="00F83E87" w:rsidP="00593679">
      <w:pPr>
        <w:pStyle w:val="a8"/>
      </w:pPr>
      <w:r>
        <w:t>そして、</w:t>
      </w:r>
      <w:r w:rsidR="008B582E">
        <w:rPr>
          <w:rFonts w:hint="eastAsia"/>
        </w:rPr>
        <w:t>これ</w:t>
      </w:r>
      <w:r w:rsidR="00C45221">
        <w:rPr>
          <w:rFonts w:hint="eastAsia"/>
        </w:rPr>
        <w:t>も</w:t>
      </w:r>
      <w:r>
        <w:t>、私たちの救いの、確かさ</w:t>
      </w:r>
      <w:r w:rsidR="008B582E">
        <w:rPr>
          <w:rFonts w:hint="eastAsia"/>
        </w:rPr>
        <w:t>を表します</w:t>
      </w:r>
      <w:r>
        <w:t>。裂かれた天は、もう、元には戻りません。</w:t>
      </w:r>
    </w:p>
    <w:p w14:paraId="1FCD08CB" w14:textId="77777777" w:rsidR="00593679" w:rsidRDefault="00F83E87" w:rsidP="00593679">
      <w:pPr>
        <w:pStyle w:val="a8"/>
      </w:pPr>
      <w:r>
        <w:t>神様は、私たちのところへ降りて来て、二度と、引き返されない。</w:t>
      </w:r>
    </w:p>
    <w:p w14:paraId="2B46D593" w14:textId="67616394" w:rsidR="00AD1EE8" w:rsidRDefault="00F83E87" w:rsidP="00C45221">
      <w:pPr>
        <w:pStyle w:val="a8"/>
      </w:pPr>
      <w:r>
        <w:t>その約束は、</w:t>
      </w:r>
      <w:r w:rsidR="00593679">
        <w:rPr>
          <w:rFonts w:hint="eastAsia"/>
        </w:rPr>
        <w:t>取り消されることがありません</w:t>
      </w:r>
      <w:r>
        <w:t>。</w:t>
      </w:r>
      <w:r w:rsidR="008B582E">
        <w:rPr>
          <w:rFonts w:hint="eastAsia"/>
        </w:rPr>
        <w:t>その力強いイメージが「裂かれる」という言葉にあるのです。</w:t>
      </w:r>
    </w:p>
    <w:p w14:paraId="4CB307ED" w14:textId="4785E470" w:rsidR="00A872B8" w:rsidRDefault="00A872B8" w:rsidP="00A872B8">
      <w:pPr>
        <w:pStyle w:val="a9"/>
        <w:ind w:right="240"/>
      </w:pPr>
      <w:r>
        <w:rPr>
          <w:rFonts w:hint="eastAsia"/>
        </w:rPr>
        <w:lastRenderedPageBreak/>
        <w:t>「</w:t>
      </w:r>
      <w:r>
        <w:t>御霊が鳩のようにご自分に降って来るのをご覧になった。</w:t>
      </w:r>
      <w:r>
        <w:rPr>
          <w:rFonts w:hint="eastAsia"/>
        </w:rPr>
        <w:t>」</w:t>
      </w:r>
    </w:p>
    <w:p w14:paraId="4D1228C6" w14:textId="77777777" w:rsidR="00A872B8" w:rsidRPr="00A872B8" w:rsidRDefault="00A872B8" w:rsidP="00AD1EE8"/>
    <w:p w14:paraId="577C2F0F" w14:textId="76996990" w:rsidR="00AD1EE8" w:rsidRDefault="00AD1EE8" w:rsidP="00AD1EE8">
      <w:pPr>
        <w:pStyle w:val="a8"/>
      </w:pPr>
      <w:r>
        <w:t>この場面は、</w:t>
      </w:r>
      <w:r>
        <w:rPr>
          <w:rFonts w:hint="eastAsia"/>
        </w:rPr>
        <w:t>実は、</w:t>
      </w:r>
      <w:r>
        <w:t>聖書の一番初めと、ことばで重なります。</w:t>
      </w:r>
    </w:p>
    <w:p w14:paraId="351C897F" w14:textId="77777777" w:rsidR="00AD1EE8" w:rsidRDefault="00AD1EE8" w:rsidP="00AD1EE8">
      <w:pPr>
        <w:pStyle w:val="a8"/>
      </w:pPr>
    </w:p>
    <w:p w14:paraId="2C43BBCC" w14:textId="3D8843A5" w:rsidR="00AD1EE8" w:rsidRDefault="00AD1EE8" w:rsidP="00AD1EE8">
      <w:pPr>
        <w:pStyle w:val="af"/>
      </w:pPr>
      <w:r>
        <w:rPr>
          <w:bCs/>
          <w:color w:val="006699"/>
        </w:rPr>
        <w:t xml:space="preserve">Gen. </w:t>
      </w:r>
      <w:proofErr w:type="gramStart"/>
      <w:r>
        <w:rPr>
          <w:bCs/>
          <w:color w:val="006699"/>
        </w:rPr>
        <w:t>1:2</w:t>
      </w:r>
      <w:r>
        <w:t xml:space="preserve">  </w:t>
      </w:r>
      <w:r>
        <w:t>地</w:t>
      </w:r>
      <w:proofErr w:type="gramEnd"/>
      <w:r>
        <w:t>は茫漠として何もなく、闇が大水の面の上にあり、神の霊がその水の面を動いていた。</w:t>
      </w:r>
    </w:p>
    <w:p w14:paraId="3117ED28" w14:textId="77777777" w:rsidR="00AD1EE8" w:rsidRDefault="00AD1EE8" w:rsidP="00AD1EE8">
      <w:pPr>
        <w:pStyle w:val="af"/>
      </w:pPr>
    </w:p>
    <w:p w14:paraId="76A7375B" w14:textId="77777777" w:rsidR="00AD1EE8" w:rsidRDefault="00AD1EE8" w:rsidP="00AD1EE8">
      <w:pPr>
        <w:pStyle w:val="a8"/>
      </w:pPr>
      <w:r>
        <w:t>この「動いていた」は、ヘブライ語で、鳥がひなの上を羽ばたいておおう、という意味のことばです</w:t>
      </w:r>
      <w:r>
        <w:t>.</w:t>
      </w:r>
    </w:p>
    <w:p w14:paraId="7E818378" w14:textId="77777777" w:rsidR="00AD1EE8" w:rsidRDefault="00AD1EE8" w:rsidP="00AD1EE8">
      <w:pPr>
        <w:pStyle w:val="a8"/>
      </w:pPr>
      <w:r>
        <w:t>つまり、創世記でも、神の霊が、鳥のように、水の上をおおっていた。</w:t>
      </w:r>
    </w:p>
    <w:p w14:paraId="39BCD465" w14:textId="77777777" w:rsidR="00AD1EE8" w:rsidRDefault="00AD1EE8" w:rsidP="00AD1EE8">
      <w:pPr>
        <w:pStyle w:val="a8"/>
      </w:pPr>
      <w:r>
        <w:t>そして今、神の霊が、鳩のように、水から上がられたイエス様の上に、降っています。</w:t>
      </w:r>
    </w:p>
    <w:p w14:paraId="34A7E1E7" w14:textId="77777777" w:rsidR="00AD1EE8" w:rsidRDefault="00AD1EE8" w:rsidP="00AD1EE8">
      <w:pPr>
        <w:pStyle w:val="a8"/>
      </w:pPr>
      <w:r>
        <w:t>水と、霊と、鳥</w:t>
      </w:r>
      <w:r>
        <w:t>——</w:t>
      </w:r>
      <w:r>
        <w:t>同じ三つです。天地創造のように、</w:t>
      </w:r>
    </w:p>
    <w:p w14:paraId="5226374D" w14:textId="2792271F" w:rsidR="00AD1EE8" w:rsidRDefault="00AD1EE8" w:rsidP="00AD1EE8">
      <w:pPr>
        <w:pStyle w:val="a8"/>
      </w:pPr>
      <w:r>
        <w:t>ここから、新しい創造が、始ま</w:t>
      </w:r>
      <w:r>
        <w:rPr>
          <w:rFonts w:hint="eastAsia"/>
        </w:rPr>
        <w:t>るのだというイメージがあります。</w:t>
      </w:r>
    </w:p>
    <w:p w14:paraId="0685870E" w14:textId="77777777" w:rsidR="00AD1EE8" w:rsidRDefault="00AD1EE8" w:rsidP="00AD1EE8">
      <w:pPr>
        <w:pStyle w:val="a8"/>
      </w:pPr>
    </w:p>
    <w:p w14:paraId="1941EB19" w14:textId="7673A116" w:rsidR="00AD1EE8" w:rsidRDefault="00AD1EE8" w:rsidP="00AD1EE8">
      <w:pPr>
        <w:pStyle w:val="a8"/>
      </w:pPr>
      <w:r>
        <w:t>そして、この場面には、神様が、三つの姿で、共におられます。</w:t>
      </w:r>
    </w:p>
    <w:p w14:paraId="34D251ED" w14:textId="77777777" w:rsidR="00AD1EE8" w:rsidRDefault="00AD1EE8" w:rsidP="00AD1EE8">
      <w:pPr>
        <w:pStyle w:val="a8"/>
      </w:pPr>
      <w:r>
        <w:t>天から語る、父。水から上がられた、御子イエス様。鳩のように降る、御霊。</w:t>
      </w:r>
    </w:p>
    <w:p w14:paraId="1F24718C" w14:textId="49E1A477" w:rsidR="00AD1EE8" w:rsidRDefault="00AD1EE8" w:rsidP="00AD1EE8">
      <w:pPr>
        <w:pStyle w:val="a8"/>
      </w:pPr>
      <w:r>
        <w:rPr>
          <w:rFonts w:hint="eastAsia"/>
        </w:rPr>
        <w:t>まさに三位一体である、</w:t>
      </w:r>
      <w:r>
        <w:t>父と子と聖霊が、ここに、そろって現れているのです。</w:t>
      </w:r>
    </w:p>
    <w:p w14:paraId="75DA6D50" w14:textId="77777777" w:rsidR="00AD1EE8" w:rsidRDefault="00AD1EE8" w:rsidP="00AD1EE8">
      <w:pPr>
        <w:pStyle w:val="a8"/>
      </w:pPr>
    </w:p>
    <w:p w14:paraId="5424C2E7" w14:textId="77777777" w:rsidR="00AD1EE8" w:rsidRDefault="00AD1EE8" w:rsidP="00AD1EE8">
      <w:pPr>
        <w:pStyle w:val="a8"/>
        <w:rPr>
          <w:rStyle w:val="af8"/>
        </w:rPr>
      </w:pPr>
      <w:r>
        <w:rPr>
          <w:rStyle w:val="af8"/>
        </w:rPr>
        <w:t>Mark 1:11</w:t>
      </w:r>
      <w:r>
        <w:rPr>
          <w:rStyle w:val="af8"/>
        </w:rPr>
        <w:t xml:space="preserve">　すると天から声がした。「あなたはわたしの愛する子。わたしはあなたを喜ぶ。」</w:t>
      </w:r>
    </w:p>
    <w:p w14:paraId="46D9BEA4" w14:textId="77777777" w:rsidR="00AD1EE8" w:rsidRDefault="00AD1EE8" w:rsidP="00AD1EE8">
      <w:pPr>
        <w:pStyle w:val="a8"/>
      </w:pPr>
    </w:p>
    <w:p w14:paraId="4DD18204" w14:textId="77777777" w:rsidR="00AD1EE8" w:rsidRDefault="00AD1EE8" w:rsidP="00AD1EE8">
      <w:pPr>
        <w:pStyle w:val="a8"/>
      </w:pPr>
      <w:r>
        <w:t>これは、この瞬間に、神の子に</w:t>
      </w:r>
      <w:r>
        <w:t>“</w:t>
      </w:r>
      <w:r>
        <w:t>なった</w:t>
      </w:r>
      <w:r>
        <w:t>”</w:t>
      </w:r>
      <w:r>
        <w:t>、という意味ではありません。</w:t>
      </w:r>
    </w:p>
    <w:p w14:paraId="346E91EF" w14:textId="77777777" w:rsidR="00AD1EE8" w:rsidRDefault="00AD1EE8" w:rsidP="00AD1EE8">
      <w:pPr>
        <w:pStyle w:val="a8"/>
      </w:pPr>
      <w:r>
        <w:t>イエス様は、永遠の昔から、まことの神の子であられる</w:t>
      </w:r>
      <w:r>
        <w:t>——</w:t>
      </w:r>
      <w:r>
        <w:t>その真実を、天が、公に宣言しているのです。</w:t>
      </w:r>
    </w:p>
    <w:p w14:paraId="2E5A7889" w14:textId="77777777" w:rsidR="00AD1EE8" w:rsidRDefault="00AD1EE8" w:rsidP="00AD1EE8">
      <w:pPr>
        <w:pStyle w:val="a8"/>
      </w:pPr>
    </w:p>
    <w:p w14:paraId="2D1CD388" w14:textId="77777777" w:rsidR="007B4A8B" w:rsidRDefault="00AD1EE8" w:rsidP="00AD1EE8">
      <w:pPr>
        <w:pStyle w:val="a8"/>
      </w:pPr>
      <w:r>
        <w:t>そして、「わたしはあなたを喜ぶ」。</w:t>
      </w:r>
    </w:p>
    <w:p w14:paraId="7DF328FF" w14:textId="45EBE637" w:rsidR="00AD1EE8" w:rsidRDefault="00AD1EE8" w:rsidP="00AD1EE8">
      <w:pPr>
        <w:pStyle w:val="a8"/>
      </w:pPr>
      <w:r>
        <w:t>父</w:t>
      </w:r>
      <w:r>
        <w:rPr>
          <w:rFonts w:hint="eastAsia"/>
        </w:rPr>
        <w:t>である神</w:t>
      </w:r>
      <w:r>
        <w:t>のこの喜びは、これから十字架へと向かっていく、その子の上に、注がれています。</w:t>
      </w:r>
    </w:p>
    <w:p w14:paraId="557AC415" w14:textId="6B0D5A86" w:rsidR="00AD1EE8" w:rsidRDefault="00AD1EE8" w:rsidP="00AD1EE8">
      <w:pPr>
        <w:pStyle w:val="a8"/>
      </w:pPr>
      <w:r>
        <w:t>マルコの描くイエス様の歩みは、すべて、十字架へと向か</w:t>
      </w:r>
      <w:r>
        <w:rPr>
          <w:rFonts w:hint="eastAsia"/>
        </w:rPr>
        <w:t>います。</w:t>
      </w:r>
    </w:p>
    <w:p w14:paraId="68858704" w14:textId="77777777" w:rsidR="00AD1EE8" w:rsidRDefault="00AD1EE8" w:rsidP="00AD1EE8">
      <w:pPr>
        <w:pStyle w:val="a8"/>
      </w:pPr>
      <w:r>
        <w:rPr>
          <w:rFonts w:hint="eastAsia"/>
        </w:rPr>
        <w:t>だとすれば、父</w:t>
      </w:r>
      <w:r>
        <w:t>が喜ばれたのは、自分を与えて、私たちのために死へと進んでいく、</w:t>
      </w:r>
    </w:p>
    <w:p w14:paraId="0DD00172" w14:textId="75A2607C" w:rsidR="00016A26" w:rsidRDefault="00AD1EE8" w:rsidP="008B582E">
      <w:pPr>
        <w:pStyle w:val="a8"/>
      </w:pPr>
      <w:r>
        <w:t>その歩みそのもの</w:t>
      </w:r>
      <w:r>
        <w:rPr>
          <w:rFonts w:hint="eastAsia"/>
        </w:rPr>
        <w:t>だということです。</w:t>
      </w:r>
    </w:p>
    <w:p w14:paraId="5AC59DA1" w14:textId="77777777" w:rsidR="008B582E" w:rsidRDefault="008B582E" w:rsidP="00CC0FAE">
      <w:pPr>
        <w:pStyle w:val="a8"/>
      </w:pPr>
    </w:p>
    <w:p w14:paraId="4B7B062A" w14:textId="028C487D" w:rsidR="00CC0FAE" w:rsidRDefault="00CC0FAE" w:rsidP="00CC0FAE">
      <w:pPr>
        <w:pStyle w:val="a8"/>
      </w:pPr>
      <w:r>
        <w:rPr>
          <w:rFonts w:hint="eastAsia"/>
        </w:rPr>
        <w:t>これが神の愛の全てです。</w:t>
      </w:r>
    </w:p>
    <w:p w14:paraId="2E2837D8" w14:textId="77777777" w:rsidR="00CC0FAE" w:rsidRDefault="00CC0FAE" w:rsidP="00CC0FAE">
      <w:pPr>
        <w:pStyle w:val="a8"/>
      </w:pPr>
    </w:p>
    <w:p w14:paraId="3EA69F8B" w14:textId="62D6DD11" w:rsidR="007B4A8B" w:rsidRDefault="007B4A8B" w:rsidP="00CC0FAE">
      <w:pPr>
        <w:pStyle w:val="a8"/>
      </w:pPr>
      <w:r>
        <w:rPr>
          <w:rFonts w:hint="eastAsia"/>
        </w:rPr>
        <w:t>自分が何をしているのかもわからない、罪人のために死に向かう自らの独り子の歩みを喜ぶ。</w:t>
      </w:r>
    </w:p>
    <w:p w14:paraId="244CBA2E" w14:textId="15991280" w:rsidR="00CC0FAE" w:rsidRDefault="007B4A8B" w:rsidP="00CC0FAE">
      <w:pPr>
        <w:pStyle w:val="a8"/>
      </w:pPr>
      <w:r>
        <w:rPr>
          <w:rFonts w:hint="eastAsia"/>
        </w:rPr>
        <w:t>この、</w:t>
      </w:r>
      <w:r w:rsidR="00180E06">
        <w:rPr>
          <w:rFonts w:hint="eastAsia"/>
        </w:rPr>
        <w:t>一方的で、圧倒的な愛で</w:t>
      </w:r>
      <w:r>
        <w:rPr>
          <w:rFonts w:hint="eastAsia"/>
        </w:rPr>
        <w:t>行われる</w:t>
      </w:r>
      <w:r w:rsidR="00180E06">
        <w:rPr>
          <w:rFonts w:hint="eastAsia"/>
        </w:rPr>
        <w:t>自己犠牲</w:t>
      </w:r>
      <w:r>
        <w:rPr>
          <w:rFonts w:hint="eastAsia"/>
        </w:rPr>
        <w:t>。</w:t>
      </w:r>
      <w:r w:rsidR="00180E06">
        <w:rPr>
          <w:rFonts w:hint="eastAsia"/>
        </w:rPr>
        <w:t>それこそが、神の喜びに他ならないのです。</w:t>
      </w:r>
    </w:p>
    <w:p w14:paraId="70130F3F" w14:textId="2EA98611" w:rsidR="00517A50" w:rsidRDefault="00517A50" w:rsidP="00CC0FAE">
      <w:pPr>
        <w:pStyle w:val="a8"/>
      </w:pPr>
      <w:r>
        <w:rPr>
          <w:rFonts w:hint="eastAsia"/>
        </w:rPr>
        <w:t>そ</w:t>
      </w:r>
      <w:r w:rsidR="007B4A8B">
        <w:rPr>
          <w:rFonts w:hint="eastAsia"/>
        </w:rPr>
        <w:t>し</w:t>
      </w:r>
      <w:r>
        <w:rPr>
          <w:rFonts w:hint="eastAsia"/>
        </w:rPr>
        <w:t>て、その愛は宗教という幕をも引き裂き、全人類に注がれています。</w:t>
      </w:r>
    </w:p>
    <w:p w14:paraId="788D9D2A" w14:textId="677D7EC9" w:rsidR="00517A50" w:rsidRDefault="00517A50" w:rsidP="00CC0FAE">
      <w:pPr>
        <w:pStyle w:val="a8"/>
      </w:pPr>
      <w:r>
        <w:rPr>
          <w:rFonts w:hint="eastAsia"/>
        </w:rPr>
        <w:t>私たちは、この愛を受けて、この今ある命を生きていきましょう。</w:t>
      </w:r>
    </w:p>
    <w:p w14:paraId="462A5872" w14:textId="77777777" w:rsidR="00517A50" w:rsidRDefault="00517A50" w:rsidP="00CC0FAE">
      <w:pPr>
        <w:pStyle w:val="a8"/>
      </w:pPr>
    </w:p>
    <w:p w14:paraId="5883542A" w14:textId="77777777" w:rsidR="007B4A8B" w:rsidRDefault="007B4A8B" w:rsidP="00CC0FAE">
      <w:pPr>
        <w:pStyle w:val="a8"/>
      </w:pPr>
    </w:p>
    <w:p w14:paraId="6CC2E64A" w14:textId="77777777" w:rsidR="007B4A8B" w:rsidRDefault="007B4A8B" w:rsidP="00CC0FAE">
      <w:pPr>
        <w:pStyle w:val="a8"/>
      </w:pPr>
    </w:p>
    <w:p w14:paraId="668E0B80" w14:textId="77777777" w:rsidR="007B4A8B" w:rsidRDefault="007B4A8B" w:rsidP="00CC0FAE">
      <w:pPr>
        <w:pStyle w:val="a8"/>
      </w:pPr>
    </w:p>
    <w:p w14:paraId="54FEC7D0" w14:textId="77777777" w:rsidR="007B4A8B" w:rsidRDefault="007B4A8B" w:rsidP="00CC0FAE">
      <w:pPr>
        <w:pStyle w:val="a8"/>
      </w:pPr>
    </w:p>
    <w:p w14:paraId="51688A1B" w14:textId="77777777" w:rsidR="007B4A8B" w:rsidRDefault="007B4A8B" w:rsidP="00CC0FAE">
      <w:pPr>
        <w:pStyle w:val="a8"/>
      </w:pPr>
    </w:p>
    <w:p w14:paraId="02513091" w14:textId="77777777" w:rsidR="007B4A8B" w:rsidRDefault="007B4A8B" w:rsidP="00CC0FAE">
      <w:pPr>
        <w:pStyle w:val="a8"/>
      </w:pPr>
    </w:p>
    <w:p w14:paraId="2B43DB7E" w14:textId="41E27B39" w:rsidR="00517A50" w:rsidRDefault="00517A50" w:rsidP="00CC0FAE">
      <w:pPr>
        <w:pStyle w:val="a8"/>
      </w:pPr>
      <w:r>
        <w:rPr>
          <w:rFonts w:hint="eastAsia"/>
        </w:rPr>
        <w:lastRenderedPageBreak/>
        <w:t>確かに、見えていることは難しいかもしれない。しかし、神の愛は注がれている。</w:t>
      </w:r>
    </w:p>
    <w:p w14:paraId="512D4CE1" w14:textId="7FEEADBE" w:rsidR="00517A50" w:rsidRDefault="00517A50" w:rsidP="00CC0FAE">
      <w:pPr>
        <w:pStyle w:val="a8"/>
      </w:pPr>
      <w:r>
        <w:rPr>
          <w:rFonts w:hint="eastAsia"/>
        </w:rPr>
        <w:t>確かに、今心が苦しいかもしれない。しかし、神はすでに正しい方法で、解決を</w:t>
      </w:r>
      <w:r w:rsidR="008B582E">
        <w:rPr>
          <w:rFonts w:hint="eastAsia"/>
        </w:rPr>
        <w:t>用意</w:t>
      </w:r>
      <w:r>
        <w:rPr>
          <w:rFonts w:hint="eastAsia"/>
        </w:rPr>
        <w:t>していてくださる。</w:t>
      </w:r>
    </w:p>
    <w:p w14:paraId="5E921297" w14:textId="08F1D7E2" w:rsidR="00517A50" w:rsidRDefault="00517A50" w:rsidP="00CC0FAE">
      <w:pPr>
        <w:pStyle w:val="a8"/>
      </w:pPr>
      <w:r>
        <w:rPr>
          <w:rFonts w:hint="eastAsia"/>
        </w:rPr>
        <w:t>確かに、体が辛いかもしれない。しかし、神は死に打ち勝っておられる。</w:t>
      </w:r>
    </w:p>
    <w:p w14:paraId="5F501A03" w14:textId="634D2FE3" w:rsidR="00517A50" w:rsidRDefault="00517A50" w:rsidP="00CC0FAE">
      <w:pPr>
        <w:pStyle w:val="a8"/>
      </w:pPr>
      <w:r>
        <w:rPr>
          <w:rFonts w:hint="eastAsia"/>
        </w:rPr>
        <w:t>そのことを握りしめて、人生の一歩一歩を歩んでいきましょう。</w:t>
      </w:r>
    </w:p>
    <w:p w14:paraId="76543881" w14:textId="77777777" w:rsidR="00517A50" w:rsidRDefault="00517A50" w:rsidP="00CC0FAE">
      <w:pPr>
        <w:pStyle w:val="a8"/>
      </w:pPr>
    </w:p>
    <w:p w14:paraId="233A2550" w14:textId="77777777" w:rsidR="007B4A8B" w:rsidRDefault="00517A50" w:rsidP="00CC0FAE">
      <w:pPr>
        <w:pStyle w:val="a8"/>
      </w:pPr>
      <w:r>
        <w:rPr>
          <w:rFonts w:hint="eastAsia"/>
        </w:rPr>
        <w:t>新しい創造、神の国の建設が今、始まっています。</w:t>
      </w:r>
    </w:p>
    <w:p w14:paraId="5CA11491" w14:textId="7FC0D1B6" w:rsidR="00517A50" w:rsidRDefault="00517A50" w:rsidP="00CC0FAE">
      <w:pPr>
        <w:pStyle w:val="a8"/>
      </w:pPr>
      <w:r>
        <w:rPr>
          <w:rFonts w:hint="eastAsia"/>
        </w:rPr>
        <w:t>これがキャンセルされることはありません。</w:t>
      </w:r>
    </w:p>
    <w:p w14:paraId="6FE2188E" w14:textId="4AB52EFE" w:rsidR="00517A50" w:rsidRDefault="00517A50" w:rsidP="00CC0FAE">
      <w:pPr>
        <w:pStyle w:val="a8"/>
      </w:pPr>
      <w:r>
        <w:rPr>
          <w:rFonts w:hint="eastAsia"/>
        </w:rPr>
        <w:t>私たちは、神の素晴らしい愛によ</w:t>
      </w:r>
      <w:r w:rsidR="007B4A8B">
        <w:rPr>
          <w:rFonts w:hint="eastAsia"/>
        </w:rPr>
        <w:t>って招かれているのです。</w:t>
      </w:r>
    </w:p>
    <w:p w14:paraId="4B044D5E" w14:textId="1A90A16D" w:rsidR="007B4A8B" w:rsidRDefault="007B4A8B" w:rsidP="00CC0FAE">
      <w:pPr>
        <w:pStyle w:val="a8"/>
      </w:pPr>
      <w:r>
        <w:rPr>
          <w:rFonts w:hint="eastAsia"/>
        </w:rPr>
        <w:t>この招きに応えていきましょう。</w:t>
      </w:r>
    </w:p>
    <w:p w14:paraId="0D53DC6E" w14:textId="6E518D1D" w:rsidR="00517A50" w:rsidRPr="00517A50" w:rsidRDefault="00517A50" w:rsidP="00CC0FAE">
      <w:pPr>
        <w:pStyle w:val="a8"/>
      </w:pPr>
      <w:r>
        <w:rPr>
          <w:rFonts w:hint="eastAsia"/>
        </w:rPr>
        <w:t>いつも、私たちと共におられ</w:t>
      </w:r>
      <w:r w:rsidR="008B582E">
        <w:rPr>
          <w:rFonts w:hint="eastAsia"/>
        </w:rPr>
        <w:t>、</w:t>
      </w:r>
      <w:r>
        <w:rPr>
          <w:rFonts w:hint="eastAsia"/>
        </w:rPr>
        <w:t>もう</w:t>
      </w:r>
      <w:r w:rsidR="008B582E">
        <w:rPr>
          <w:rFonts w:hint="eastAsia"/>
        </w:rPr>
        <w:t>離れられる</w:t>
      </w:r>
      <w:r>
        <w:rPr>
          <w:rFonts w:hint="eastAsia"/>
        </w:rPr>
        <w:t>ことのない、イエス様と共に、その道を歩んでいきましょう。</w:t>
      </w:r>
    </w:p>
    <w:p w14:paraId="4C4C6B61" w14:textId="77777777" w:rsidR="00517A50" w:rsidRPr="00016A26" w:rsidRDefault="00517A50" w:rsidP="00CC0FAE">
      <w:pPr>
        <w:pStyle w:val="a8"/>
      </w:pPr>
    </w:p>
    <w:sectPr w:rsidR="00517A50" w:rsidRPr="00016A26" w:rsidSect="00D8306A">
      <w:footerReference w:type="default" r:id="rId8"/>
      <w:pgSz w:w="11906" w:h="16838" w:code="9"/>
      <w:pgMar w:top="1985" w:right="1701" w:bottom="1701" w:left="1701" w:header="851" w:footer="992" w:gutter="0"/>
      <w:cols w:sep="1" w:space="425"/>
      <w:docGrid w:linePitch="411" w:charSpace="6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4738FA" w14:textId="77777777" w:rsidR="002522F4" w:rsidRDefault="002522F4" w:rsidP="0054743A">
      <w:r>
        <w:separator/>
      </w:r>
    </w:p>
  </w:endnote>
  <w:endnote w:type="continuationSeparator" w:id="0">
    <w:p w14:paraId="12EA229C" w14:textId="77777777" w:rsidR="002522F4" w:rsidRDefault="002522F4" w:rsidP="005474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小塚明朝 Pro L">
    <w:altName w:val="ＭＳ 明朝"/>
    <w:panose1 w:val="020B0604020202020204"/>
    <w:charset w:val="80"/>
    <w:family w:val="roman"/>
    <w:notTrueType/>
    <w:pitch w:val="variable"/>
    <w:sig w:usb0="E00002FF" w:usb1="6AC7FCFF" w:usb2="00000012" w:usb3="00000000" w:csb0="00020005" w:csb1="00000000"/>
  </w:font>
  <w:font w:name="Meiryo UI">
    <w:panose1 w:val="020B0604030504040204"/>
    <w:charset w:val="80"/>
    <w:family w:val="swiss"/>
    <w:pitch w:val="variable"/>
    <w:sig w:usb0="E00002FF" w:usb1="6AC7FFFF" w:usb2="08000012" w:usb3="00000000" w:csb0="0002009F" w:csb1="00000000"/>
  </w:font>
  <w:font w:name="Hiragino Kaku Gothic ProN">
    <w:altName w:val="Cambria"/>
    <w:panose1 w:val="020B0604020202020204"/>
    <w:charset w:val="00"/>
    <w:family w:val="roman"/>
    <w:pitch w:val="default"/>
  </w:font>
  <w:font w:name="HiraKakuProN-W3">
    <w:altName w:val="Cambria"/>
    <w:panose1 w:val="020B0300000000000000"/>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29962494"/>
      <w:docPartObj>
        <w:docPartGallery w:val="Page Numbers (Bottom of Page)"/>
        <w:docPartUnique/>
      </w:docPartObj>
    </w:sdtPr>
    <w:sdtContent>
      <w:p w14:paraId="0F4D9A43" w14:textId="77777777" w:rsidR="00460760" w:rsidRDefault="00460760" w:rsidP="00374952">
        <w:pPr>
          <w:pStyle w:val="a5"/>
          <w:jc w:val="center"/>
        </w:pPr>
        <w:r>
          <w:fldChar w:fldCharType="begin"/>
        </w:r>
        <w:r>
          <w:instrText xml:space="preserve"> PAGE   \* MERGEFORMAT </w:instrText>
        </w:r>
        <w:r>
          <w:fldChar w:fldCharType="separate"/>
        </w:r>
        <w:r w:rsidRPr="001868BB">
          <w:rPr>
            <w:noProof/>
            <w:lang w:val="ja-JP"/>
          </w:rPr>
          <w:t>1</w:t>
        </w:r>
        <w:r>
          <w:rPr>
            <w:noProof/>
            <w:lang w:val="ja-JP"/>
          </w:rPr>
          <w:fldChar w:fldCharType="end"/>
        </w:r>
      </w:p>
    </w:sdtContent>
  </w:sdt>
  <w:p w14:paraId="2F23A3AE" w14:textId="77777777" w:rsidR="00460760" w:rsidRDefault="0046076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8052C7" w14:textId="77777777" w:rsidR="002522F4" w:rsidRDefault="002522F4" w:rsidP="0054743A">
      <w:r>
        <w:separator/>
      </w:r>
    </w:p>
  </w:footnote>
  <w:footnote w:type="continuationSeparator" w:id="0">
    <w:p w14:paraId="29C731AB" w14:textId="77777777" w:rsidR="002522F4" w:rsidRDefault="002522F4" w:rsidP="005474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27390F"/>
    <w:multiLevelType w:val="hybridMultilevel"/>
    <w:tmpl w:val="D25E1352"/>
    <w:lvl w:ilvl="0" w:tplc="A5BEF74C">
      <w:start w:val="1"/>
      <w:numFmt w:val="decimal"/>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50481FDE"/>
    <w:multiLevelType w:val="multilevel"/>
    <w:tmpl w:val="96C0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0AF1CF7"/>
    <w:multiLevelType w:val="hybridMultilevel"/>
    <w:tmpl w:val="6B7AC668"/>
    <w:lvl w:ilvl="0" w:tplc="85188DD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53B916E9"/>
    <w:multiLevelType w:val="multilevel"/>
    <w:tmpl w:val="1C66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1872349"/>
    <w:multiLevelType w:val="multilevel"/>
    <w:tmpl w:val="9B6AB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7905208">
    <w:abstractNumId w:val="1"/>
  </w:num>
  <w:num w:numId="2" w16cid:durableId="39936118">
    <w:abstractNumId w:val="4"/>
  </w:num>
  <w:num w:numId="3" w16cid:durableId="488013160">
    <w:abstractNumId w:val="3"/>
  </w:num>
  <w:num w:numId="4" w16cid:durableId="1135177237">
    <w:abstractNumId w:val="2"/>
  </w:num>
  <w:num w:numId="5" w16cid:durableId="5222827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5"/>
  <w:bordersDoNotSurroundHeader/>
  <w:bordersDoNotSurroundFooter/>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958"/>
  <w:drawingGridHorizontalSpacing w:val="243"/>
  <w:drawingGridVerticalSpacing w:val="41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A26"/>
    <w:rsid w:val="000012AC"/>
    <w:rsid w:val="0000143A"/>
    <w:rsid w:val="00003B12"/>
    <w:rsid w:val="00004672"/>
    <w:rsid w:val="00004A56"/>
    <w:rsid w:val="00005343"/>
    <w:rsid w:val="00005749"/>
    <w:rsid w:val="0000578D"/>
    <w:rsid w:val="00007BC7"/>
    <w:rsid w:val="00010A61"/>
    <w:rsid w:val="00010B1F"/>
    <w:rsid w:val="00013A6E"/>
    <w:rsid w:val="0001677D"/>
    <w:rsid w:val="000167E0"/>
    <w:rsid w:val="00016A26"/>
    <w:rsid w:val="00016BC3"/>
    <w:rsid w:val="00021CE1"/>
    <w:rsid w:val="00021F3B"/>
    <w:rsid w:val="00023AB7"/>
    <w:rsid w:val="00023CCE"/>
    <w:rsid w:val="00024885"/>
    <w:rsid w:val="000248F9"/>
    <w:rsid w:val="00025876"/>
    <w:rsid w:val="0002621B"/>
    <w:rsid w:val="00033329"/>
    <w:rsid w:val="00033EC4"/>
    <w:rsid w:val="0003436D"/>
    <w:rsid w:val="00044FDA"/>
    <w:rsid w:val="0004786A"/>
    <w:rsid w:val="00047CD5"/>
    <w:rsid w:val="00050474"/>
    <w:rsid w:val="00052779"/>
    <w:rsid w:val="000546B1"/>
    <w:rsid w:val="00054C2B"/>
    <w:rsid w:val="000569E0"/>
    <w:rsid w:val="0005755E"/>
    <w:rsid w:val="00060D3B"/>
    <w:rsid w:val="000631D5"/>
    <w:rsid w:val="000706DF"/>
    <w:rsid w:val="0007175F"/>
    <w:rsid w:val="00071E27"/>
    <w:rsid w:val="0007300B"/>
    <w:rsid w:val="00073CF7"/>
    <w:rsid w:val="00074DF9"/>
    <w:rsid w:val="00080B7F"/>
    <w:rsid w:val="00083F98"/>
    <w:rsid w:val="00085FBB"/>
    <w:rsid w:val="00086534"/>
    <w:rsid w:val="00087233"/>
    <w:rsid w:val="00087ED6"/>
    <w:rsid w:val="000909FB"/>
    <w:rsid w:val="00091E1C"/>
    <w:rsid w:val="00096D83"/>
    <w:rsid w:val="000A079C"/>
    <w:rsid w:val="000A19A7"/>
    <w:rsid w:val="000A4B92"/>
    <w:rsid w:val="000A4CFA"/>
    <w:rsid w:val="000A5B26"/>
    <w:rsid w:val="000A6D6E"/>
    <w:rsid w:val="000A7618"/>
    <w:rsid w:val="000B2433"/>
    <w:rsid w:val="000B47BB"/>
    <w:rsid w:val="000B6018"/>
    <w:rsid w:val="000B6BDA"/>
    <w:rsid w:val="000C0B5A"/>
    <w:rsid w:val="000C14FA"/>
    <w:rsid w:val="000C6089"/>
    <w:rsid w:val="000D10C5"/>
    <w:rsid w:val="000D24CD"/>
    <w:rsid w:val="000D28AF"/>
    <w:rsid w:val="000D2A5B"/>
    <w:rsid w:val="000D2D0B"/>
    <w:rsid w:val="000D4615"/>
    <w:rsid w:val="000D627A"/>
    <w:rsid w:val="000E1D6E"/>
    <w:rsid w:val="000E3C84"/>
    <w:rsid w:val="000E4CD3"/>
    <w:rsid w:val="000E56B2"/>
    <w:rsid w:val="000F0FF4"/>
    <w:rsid w:val="000F2717"/>
    <w:rsid w:val="000F331B"/>
    <w:rsid w:val="000F4F9F"/>
    <w:rsid w:val="001004B5"/>
    <w:rsid w:val="00100947"/>
    <w:rsid w:val="00100BB0"/>
    <w:rsid w:val="00101A23"/>
    <w:rsid w:val="00102573"/>
    <w:rsid w:val="0010362D"/>
    <w:rsid w:val="00111A94"/>
    <w:rsid w:val="00111E9A"/>
    <w:rsid w:val="001127A2"/>
    <w:rsid w:val="00113D9F"/>
    <w:rsid w:val="0011590C"/>
    <w:rsid w:val="00116155"/>
    <w:rsid w:val="00116707"/>
    <w:rsid w:val="0011799E"/>
    <w:rsid w:val="0012517A"/>
    <w:rsid w:val="00126FD6"/>
    <w:rsid w:val="001273A2"/>
    <w:rsid w:val="00130217"/>
    <w:rsid w:val="00132739"/>
    <w:rsid w:val="00134FE8"/>
    <w:rsid w:val="00136D74"/>
    <w:rsid w:val="001458BC"/>
    <w:rsid w:val="00146219"/>
    <w:rsid w:val="00151C9E"/>
    <w:rsid w:val="001569D6"/>
    <w:rsid w:val="001575E1"/>
    <w:rsid w:val="00157ECE"/>
    <w:rsid w:val="00160A1B"/>
    <w:rsid w:val="0016346F"/>
    <w:rsid w:val="00164981"/>
    <w:rsid w:val="00167A9C"/>
    <w:rsid w:val="00172F46"/>
    <w:rsid w:val="00173CC8"/>
    <w:rsid w:val="00175B3F"/>
    <w:rsid w:val="00177C74"/>
    <w:rsid w:val="00180E06"/>
    <w:rsid w:val="0018144F"/>
    <w:rsid w:val="001868BB"/>
    <w:rsid w:val="00186A89"/>
    <w:rsid w:val="0019308C"/>
    <w:rsid w:val="00194421"/>
    <w:rsid w:val="001A15C6"/>
    <w:rsid w:val="001A287C"/>
    <w:rsid w:val="001A671A"/>
    <w:rsid w:val="001A6C8B"/>
    <w:rsid w:val="001B004A"/>
    <w:rsid w:val="001B34D3"/>
    <w:rsid w:val="001B38C6"/>
    <w:rsid w:val="001B4AFA"/>
    <w:rsid w:val="001C539A"/>
    <w:rsid w:val="001C5554"/>
    <w:rsid w:val="001D0614"/>
    <w:rsid w:val="001D2244"/>
    <w:rsid w:val="001D3FA0"/>
    <w:rsid w:val="001D5E9D"/>
    <w:rsid w:val="001E0DEB"/>
    <w:rsid w:val="001E11FC"/>
    <w:rsid w:val="001E5C6F"/>
    <w:rsid w:val="001F3CAA"/>
    <w:rsid w:val="001F56A2"/>
    <w:rsid w:val="001F72D7"/>
    <w:rsid w:val="002071DA"/>
    <w:rsid w:val="0021287F"/>
    <w:rsid w:val="0021344E"/>
    <w:rsid w:val="002142BC"/>
    <w:rsid w:val="00215092"/>
    <w:rsid w:val="002161BE"/>
    <w:rsid w:val="00216FC6"/>
    <w:rsid w:val="002172DE"/>
    <w:rsid w:val="00220786"/>
    <w:rsid w:val="00220900"/>
    <w:rsid w:val="00220B21"/>
    <w:rsid w:val="00222B18"/>
    <w:rsid w:val="00222FDF"/>
    <w:rsid w:val="00224374"/>
    <w:rsid w:val="0023188B"/>
    <w:rsid w:val="00231D5D"/>
    <w:rsid w:val="00234067"/>
    <w:rsid w:val="0023435F"/>
    <w:rsid w:val="00234FE4"/>
    <w:rsid w:val="002376B8"/>
    <w:rsid w:val="0024250F"/>
    <w:rsid w:val="0024290A"/>
    <w:rsid w:val="00245A42"/>
    <w:rsid w:val="00246E89"/>
    <w:rsid w:val="00246EEF"/>
    <w:rsid w:val="002522F4"/>
    <w:rsid w:val="002536BA"/>
    <w:rsid w:val="00256215"/>
    <w:rsid w:val="002611AD"/>
    <w:rsid w:val="002618C5"/>
    <w:rsid w:val="00261990"/>
    <w:rsid w:val="0026337D"/>
    <w:rsid w:val="002641E0"/>
    <w:rsid w:val="00265AF4"/>
    <w:rsid w:val="0027547F"/>
    <w:rsid w:val="0028005C"/>
    <w:rsid w:val="00281E29"/>
    <w:rsid w:val="0028350E"/>
    <w:rsid w:val="00283C19"/>
    <w:rsid w:val="00283F11"/>
    <w:rsid w:val="00284120"/>
    <w:rsid w:val="00284F72"/>
    <w:rsid w:val="002852D5"/>
    <w:rsid w:val="00285EE0"/>
    <w:rsid w:val="002904AA"/>
    <w:rsid w:val="00295F05"/>
    <w:rsid w:val="00296A41"/>
    <w:rsid w:val="002A2267"/>
    <w:rsid w:val="002A4017"/>
    <w:rsid w:val="002A6E32"/>
    <w:rsid w:val="002B12B2"/>
    <w:rsid w:val="002B5E8D"/>
    <w:rsid w:val="002C0550"/>
    <w:rsid w:val="002C1298"/>
    <w:rsid w:val="002C43F1"/>
    <w:rsid w:val="002C6C26"/>
    <w:rsid w:val="002D0709"/>
    <w:rsid w:val="002D23AB"/>
    <w:rsid w:val="002D3692"/>
    <w:rsid w:val="002D3D5E"/>
    <w:rsid w:val="002D4788"/>
    <w:rsid w:val="002E0DB9"/>
    <w:rsid w:val="002E1354"/>
    <w:rsid w:val="002E6B44"/>
    <w:rsid w:val="002E6BE4"/>
    <w:rsid w:val="002E751A"/>
    <w:rsid w:val="002E7C98"/>
    <w:rsid w:val="002F036F"/>
    <w:rsid w:val="002F0F52"/>
    <w:rsid w:val="00302619"/>
    <w:rsid w:val="003036C8"/>
    <w:rsid w:val="003058FF"/>
    <w:rsid w:val="00305D19"/>
    <w:rsid w:val="00307D83"/>
    <w:rsid w:val="003118CB"/>
    <w:rsid w:val="0031193B"/>
    <w:rsid w:val="00313AF9"/>
    <w:rsid w:val="0031429C"/>
    <w:rsid w:val="0031442C"/>
    <w:rsid w:val="00314777"/>
    <w:rsid w:val="00315AA4"/>
    <w:rsid w:val="00315F14"/>
    <w:rsid w:val="00322C8C"/>
    <w:rsid w:val="003234C8"/>
    <w:rsid w:val="00324264"/>
    <w:rsid w:val="0032442F"/>
    <w:rsid w:val="0032591F"/>
    <w:rsid w:val="00326A64"/>
    <w:rsid w:val="0033038F"/>
    <w:rsid w:val="00337F68"/>
    <w:rsid w:val="00340D82"/>
    <w:rsid w:val="00342F52"/>
    <w:rsid w:val="003439AD"/>
    <w:rsid w:val="00345055"/>
    <w:rsid w:val="00345253"/>
    <w:rsid w:val="003453C1"/>
    <w:rsid w:val="00345FC7"/>
    <w:rsid w:val="0034678C"/>
    <w:rsid w:val="0035115B"/>
    <w:rsid w:val="003537A6"/>
    <w:rsid w:val="00360094"/>
    <w:rsid w:val="003625F2"/>
    <w:rsid w:val="003629B8"/>
    <w:rsid w:val="0036300E"/>
    <w:rsid w:val="00363464"/>
    <w:rsid w:val="00363631"/>
    <w:rsid w:val="00363AA3"/>
    <w:rsid w:val="00370E0B"/>
    <w:rsid w:val="0037108B"/>
    <w:rsid w:val="003717D4"/>
    <w:rsid w:val="00372D86"/>
    <w:rsid w:val="00373A66"/>
    <w:rsid w:val="00374952"/>
    <w:rsid w:val="00377031"/>
    <w:rsid w:val="00377DD9"/>
    <w:rsid w:val="00383FCC"/>
    <w:rsid w:val="0038638D"/>
    <w:rsid w:val="00386714"/>
    <w:rsid w:val="00390BDA"/>
    <w:rsid w:val="00397C44"/>
    <w:rsid w:val="003A10F9"/>
    <w:rsid w:val="003A2EAD"/>
    <w:rsid w:val="003A3760"/>
    <w:rsid w:val="003A3878"/>
    <w:rsid w:val="003A474C"/>
    <w:rsid w:val="003A71B9"/>
    <w:rsid w:val="003B1A31"/>
    <w:rsid w:val="003B3BFD"/>
    <w:rsid w:val="003B49BB"/>
    <w:rsid w:val="003B5620"/>
    <w:rsid w:val="003B5D7C"/>
    <w:rsid w:val="003C1387"/>
    <w:rsid w:val="003C1E3E"/>
    <w:rsid w:val="003C39A9"/>
    <w:rsid w:val="003C6DCC"/>
    <w:rsid w:val="003D5828"/>
    <w:rsid w:val="003D5BCF"/>
    <w:rsid w:val="003D6528"/>
    <w:rsid w:val="003D780B"/>
    <w:rsid w:val="003E381B"/>
    <w:rsid w:val="003F009B"/>
    <w:rsid w:val="003F0EF5"/>
    <w:rsid w:val="003F1226"/>
    <w:rsid w:val="003F15DC"/>
    <w:rsid w:val="003F3D6F"/>
    <w:rsid w:val="003F68A5"/>
    <w:rsid w:val="003F7266"/>
    <w:rsid w:val="00400A06"/>
    <w:rsid w:val="0040159D"/>
    <w:rsid w:val="004027D4"/>
    <w:rsid w:val="00403C63"/>
    <w:rsid w:val="004053C8"/>
    <w:rsid w:val="0040753F"/>
    <w:rsid w:val="00412FDF"/>
    <w:rsid w:val="00413228"/>
    <w:rsid w:val="00414501"/>
    <w:rsid w:val="004215A2"/>
    <w:rsid w:val="00422F1E"/>
    <w:rsid w:val="00423426"/>
    <w:rsid w:val="0042343C"/>
    <w:rsid w:val="00423474"/>
    <w:rsid w:val="00424EC5"/>
    <w:rsid w:val="00430830"/>
    <w:rsid w:val="00430C04"/>
    <w:rsid w:val="00432902"/>
    <w:rsid w:val="004361CD"/>
    <w:rsid w:val="004407A1"/>
    <w:rsid w:val="004407F5"/>
    <w:rsid w:val="004426A5"/>
    <w:rsid w:val="00442BCC"/>
    <w:rsid w:val="00445B7B"/>
    <w:rsid w:val="00452312"/>
    <w:rsid w:val="00454317"/>
    <w:rsid w:val="0045489C"/>
    <w:rsid w:val="00455091"/>
    <w:rsid w:val="004558DD"/>
    <w:rsid w:val="00457152"/>
    <w:rsid w:val="00460760"/>
    <w:rsid w:val="004610E1"/>
    <w:rsid w:val="00462201"/>
    <w:rsid w:val="004631C6"/>
    <w:rsid w:val="00463706"/>
    <w:rsid w:val="004642E6"/>
    <w:rsid w:val="00464417"/>
    <w:rsid w:val="00465235"/>
    <w:rsid w:val="00466846"/>
    <w:rsid w:val="00467CDD"/>
    <w:rsid w:val="00472A9E"/>
    <w:rsid w:val="0047367F"/>
    <w:rsid w:val="00474769"/>
    <w:rsid w:val="00480F1F"/>
    <w:rsid w:val="00481D82"/>
    <w:rsid w:val="004830FF"/>
    <w:rsid w:val="00483720"/>
    <w:rsid w:val="00484645"/>
    <w:rsid w:val="0049235B"/>
    <w:rsid w:val="004924CB"/>
    <w:rsid w:val="0049653B"/>
    <w:rsid w:val="00497610"/>
    <w:rsid w:val="00497F23"/>
    <w:rsid w:val="004A0153"/>
    <w:rsid w:val="004A017F"/>
    <w:rsid w:val="004A0B40"/>
    <w:rsid w:val="004A0FEE"/>
    <w:rsid w:val="004A1319"/>
    <w:rsid w:val="004A13F5"/>
    <w:rsid w:val="004A342B"/>
    <w:rsid w:val="004A7E2D"/>
    <w:rsid w:val="004B0FFA"/>
    <w:rsid w:val="004B3CD8"/>
    <w:rsid w:val="004B52B8"/>
    <w:rsid w:val="004B59D0"/>
    <w:rsid w:val="004B5C00"/>
    <w:rsid w:val="004B7815"/>
    <w:rsid w:val="004C0672"/>
    <w:rsid w:val="004C2986"/>
    <w:rsid w:val="004C2E0B"/>
    <w:rsid w:val="004C40B3"/>
    <w:rsid w:val="004C443A"/>
    <w:rsid w:val="004C45FA"/>
    <w:rsid w:val="004D32A9"/>
    <w:rsid w:val="004D61A0"/>
    <w:rsid w:val="004D7721"/>
    <w:rsid w:val="004E0B3C"/>
    <w:rsid w:val="004E1B29"/>
    <w:rsid w:val="004E4E0B"/>
    <w:rsid w:val="004E7DF5"/>
    <w:rsid w:val="004E7F79"/>
    <w:rsid w:val="004F2B79"/>
    <w:rsid w:val="004F4098"/>
    <w:rsid w:val="004F6919"/>
    <w:rsid w:val="004F7037"/>
    <w:rsid w:val="005005DD"/>
    <w:rsid w:val="00504CF2"/>
    <w:rsid w:val="005071E8"/>
    <w:rsid w:val="0050732B"/>
    <w:rsid w:val="00511E69"/>
    <w:rsid w:val="00513D2D"/>
    <w:rsid w:val="0051512B"/>
    <w:rsid w:val="00515465"/>
    <w:rsid w:val="00516002"/>
    <w:rsid w:val="005163B7"/>
    <w:rsid w:val="0051659D"/>
    <w:rsid w:val="00516F48"/>
    <w:rsid w:val="00517A50"/>
    <w:rsid w:val="00520324"/>
    <w:rsid w:val="00520625"/>
    <w:rsid w:val="00521F28"/>
    <w:rsid w:val="00522AD5"/>
    <w:rsid w:val="0052334E"/>
    <w:rsid w:val="00523A36"/>
    <w:rsid w:val="00524112"/>
    <w:rsid w:val="00524653"/>
    <w:rsid w:val="0052718D"/>
    <w:rsid w:val="00532308"/>
    <w:rsid w:val="005333C7"/>
    <w:rsid w:val="00543A5B"/>
    <w:rsid w:val="00544B0F"/>
    <w:rsid w:val="00546525"/>
    <w:rsid w:val="00546F3C"/>
    <w:rsid w:val="0054722E"/>
    <w:rsid w:val="0054743A"/>
    <w:rsid w:val="00547E18"/>
    <w:rsid w:val="00554BCD"/>
    <w:rsid w:val="00555670"/>
    <w:rsid w:val="005570BA"/>
    <w:rsid w:val="00560CB3"/>
    <w:rsid w:val="0056183D"/>
    <w:rsid w:val="005636F1"/>
    <w:rsid w:val="00564165"/>
    <w:rsid w:val="0056471C"/>
    <w:rsid w:val="00564D5B"/>
    <w:rsid w:val="005656AB"/>
    <w:rsid w:val="00566B58"/>
    <w:rsid w:val="00567232"/>
    <w:rsid w:val="00567806"/>
    <w:rsid w:val="00571833"/>
    <w:rsid w:val="00573C0F"/>
    <w:rsid w:val="00575C0B"/>
    <w:rsid w:val="00577CE5"/>
    <w:rsid w:val="005829D7"/>
    <w:rsid w:val="00584A0D"/>
    <w:rsid w:val="00584F16"/>
    <w:rsid w:val="00585B99"/>
    <w:rsid w:val="0058628B"/>
    <w:rsid w:val="00590779"/>
    <w:rsid w:val="00592744"/>
    <w:rsid w:val="005933B8"/>
    <w:rsid w:val="00593679"/>
    <w:rsid w:val="0059525A"/>
    <w:rsid w:val="005965D0"/>
    <w:rsid w:val="005A193F"/>
    <w:rsid w:val="005A1B75"/>
    <w:rsid w:val="005A2217"/>
    <w:rsid w:val="005A6B81"/>
    <w:rsid w:val="005A7240"/>
    <w:rsid w:val="005A787A"/>
    <w:rsid w:val="005A7B4A"/>
    <w:rsid w:val="005B20A0"/>
    <w:rsid w:val="005B4C0C"/>
    <w:rsid w:val="005B6B93"/>
    <w:rsid w:val="005B73AE"/>
    <w:rsid w:val="005B7A54"/>
    <w:rsid w:val="005C30CC"/>
    <w:rsid w:val="005C4FE3"/>
    <w:rsid w:val="005C7728"/>
    <w:rsid w:val="005D2B4F"/>
    <w:rsid w:val="005D2B5A"/>
    <w:rsid w:val="005D3602"/>
    <w:rsid w:val="005D3A17"/>
    <w:rsid w:val="005D3AE3"/>
    <w:rsid w:val="005D4E91"/>
    <w:rsid w:val="005D5ED5"/>
    <w:rsid w:val="005D6377"/>
    <w:rsid w:val="005D747F"/>
    <w:rsid w:val="005E1096"/>
    <w:rsid w:val="005E10CF"/>
    <w:rsid w:val="005E19ED"/>
    <w:rsid w:val="005E3BC3"/>
    <w:rsid w:val="005E4D2E"/>
    <w:rsid w:val="005E73A7"/>
    <w:rsid w:val="005F2829"/>
    <w:rsid w:val="005F343B"/>
    <w:rsid w:val="005F3C18"/>
    <w:rsid w:val="005F4A7D"/>
    <w:rsid w:val="005F6218"/>
    <w:rsid w:val="006003DD"/>
    <w:rsid w:val="00600F92"/>
    <w:rsid w:val="0060205A"/>
    <w:rsid w:val="0060500F"/>
    <w:rsid w:val="006050DE"/>
    <w:rsid w:val="00605A69"/>
    <w:rsid w:val="00605C7B"/>
    <w:rsid w:val="0060764D"/>
    <w:rsid w:val="006220A9"/>
    <w:rsid w:val="00623D78"/>
    <w:rsid w:val="00626A2C"/>
    <w:rsid w:val="006273A6"/>
    <w:rsid w:val="00631D68"/>
    <w:rsid w:val="00633729"/>
    <w:rsid w:val="00634DD9"/>
    <w:rsid w:val="00635482"/>
    <w:rsid w:val="00637694"/>
    <w:rsid w:val="00642F3A"/>
    <w:rsid w:val="006452A8"/>
    <w:rsid w:val="00645FD8"/>
    <w:rsid w:val="0064658B"/>
    <w:rsid w:val="0065062A"/>
    <w:rsid w:val="00650ED3"/>
    <w:rsid w:val="00651257"/>
    <w:rsid w:val="00661C2D"/>
    <w:rsid w:val="00661DFF"/>
    <w:rsid w:val="00662C6F"/>
    <w:rsid w:val="00662F2B"/>
    <w:rsid w:val="00663262"/>
    <w:rsid w:val="00664230"/>
    <w:rsid w:val="0066653D"/>
    <w:rsid w:val="00667E1F"/>
    <w:rsid w:val="006725DC"/>
    <w:rsid w:val="006743D8"/>
    <w:rsid w:val="00674B86"/>
    <w:rsid w:val="00675BED"/>
    <w:rsid w:val="006834CA"/>
    <w:rsid w:val="00684A4B"/>
    <w:rsid w:val="006854BC"/>
    <w:rsid w:val="0068637B"/>
    <w:rsid w:val="006870C4"/>
    <w:rsid w:val="00687CF5"/>
    <w:rsid w:val="00690BF3"/>
    <w:rsid w:val="00692300"/>
    <w:rsid w:val="00692350"/>
    <w:rsid w:val="00693795"/>
    <w:rsid w:val="00697467"/>
    <w:rsid w:val="006979BB"/>
    <w:rsid w:val="00697C8B"/>
    <w:rsid w:val="006A0D58"/>
    <w:rsid w:val="006A15A3"/>
    <w:rsid w:val="006A2EA3"/>
    <w:rsid w:val="006A7194"/>
    <w:rsid w:val="006A78B7"/>
    <w:rsid w:val="006B10CA"/>
    <w:rsid w:val="006B1C80"/>
    <w:rsid w:val="006B240C"/>
    <w:rsid w:val="006B5819"/>
    <w:rsid w:val="006B78F6"/>
    <w:rsid w:val="006C06F4"/>
    <w:rsid w:val="006C1279"/>
    <w:rsid w:val="006C49D4"/>
    <w:rsid w:val="006D0625"/>
    <w:rsid w:val="006D0B45"/>
    <w:rsid w:val="006D4359"/>
    <w:rsid w:val="006D5179"/>
    <w:rsid w:val="006D79AE"/>
    <w:rsid w:val="006E0CD3"/>
    <w:rsid w:val="006E4133"/>
    <w:rsid w:val="006E7102"/>
    <w:rsid w:val="006F01DD"/>
    <w:rsid w:val="006F074D"/>
    <w:rsid w:val="006F4490"/>
    <w:rsid w:val="006F5A2E"/>
    <w:rsid w:val="006F7B98"/>
    <w:rsid w:val="007029A6"/>
    <w:rsid w:val="00704D6A"/>
    <w:rsid w:val="00706DCC"/>
    <w:rsid w:val="00707E1E"/>
    <w:rsid w:val="00711C4B"/>
    <w:rsid w:val="007121BB"/>
    <w:rsid w:val="00713A2E"/>
    <w:rsid w:val="00714A5D"/>
    <w:rsid w:val="00716E91"/>
    <w:rsid w:val="00716FB8"/>
    <w:rsid w:val="007204B7"/>
    <w:rsid w:val="0072092A"/>
    <w:rsid w:val="00725BEB"/>
    <w:rsid w:val="00726B14"/>
    <w:rsid w:val="00730E30"/>
    <w:rsid w:val="007319AD"/>
    <w:rsid w:val="0074005D"/>
    <w:rsid w:val="00740794"/>
    <w:rsid w:val="00742035"/>
    <w:rsid w:val="00742510"/>
    <w:rsid w:val="00747200"/>
    <w:rsid w:val="007565F1"/>
    <w:rsid w:val="00756B20"/>
    <w:rsid w:val="00761BE0"/>
    <w:rsid w:val="0076289E"/>
    <w:rsid w:val="007637A9"/>
    <w:rsid w:val="007657C2"/>
    <w:rsid w:val="00772F49"/>
    <w:rsid w:val="00775814"/>
    <w:rsid w:val="00777E71"/>
    <w:rsid w:val="00777E86"/>
    <w:rsid w:val="00781946"/>
    <w:rsid w:val="0078273F"/>
    <w:rsid w:val="007845AB"/>
    <w:rsid w:val="00784657"/>
    <w:rsid w:val="00784C0F"/>
    <w:rsid w:val="00784EB9"/>
    <w:rsid w:val="00787364"/>
    <w:rsid w:val="007878AC"/>
    <w:rsid w:val="0079041D"/>
    <w:rsid w:val="00791C85"/>
    <w:rsid w:val="00795FD4"/>
    <w:rsid w:val="007962C9"/>
    <w:rsid w:val="00796E32"/>
    <w:rsid w:val="007979FB"/>
    <w:rsid w:val="007A0512"/>
    <w:rsid w:val="007A0C53"/>
    <w:rsid w:val="007A154F"/>
    <w:rsid w:val="007A1A62"/>
    <w:rsid w:val="007A2EB4"/>
    <w:rsid w:val="007A3411"/>
    <w:rsid w:val="007A3417"/>
    <w:rsid w:val="007A39C4"/>
    <w:rsid w:val="007A6769"/>
    <w:rsid w:val="007B1218"/>
    <w:rsid w:val="007B2158"/>
    <w:rsid w:val="007B2963"/>
    <w:rsid w:val="007B4A8B"/>
    <w:rsid w:val="007B534A"/>
    <w:rsid w:val="007B5C5B"/>
    <w:rsid w:val="007B61A5"/>
    <w:rsid w:val="007B7452"/>
    <w:rsid w:val="007B7989"/>
    <w:rsid w:val="007C05AE"/>
    <w:rsid w:val="007C3143"/>
    <w:rsid w:val="007C571F"/>
    <w:rsid w:val="007C61A4"/>
    <w:rsid w:val="007C7338"/>
    <w:rsid w:val="007C77BF"/>
    <w:rsid w:val="007D04EA"/>
    <w:rsid w:val="007D057F"/>
    <w:rsid w:val="007D09DE"/>
    <w:rsid w:val="007D4666"/>
    <w:rsid w:val="007D4BE5"/>
    <w:rsid w:val="007D5106"/>
    <w:rsid w:val="007D53CC"/>
    <w:rsid w:val="007E10F0"/>
    <w:rsid w:val="007E3CB3"/>
    <w:rsid w:val="007E7438"/>
    <w:rsid w:val="007F05B0"/>
    <w:rsid w:val="007F0E61"/>
    <w:rsid w:val="007F2F88"/>
    <w:rsid w:val="007F44D4"/>
    <w:rsid w:val="007F4837"/>
    <w:rsid w:val="007F53FA"/>
    <w:rsid w:val="007F5458"/>
    <w:rsid w:val="007F6DA4"/>
    <w:rsid w:val="007F7C61"/>
    <w:rsid w:val="008043FF"/>
    <w:rsid w:val="008047E6"/>
    <w:rsid w:val="00805587"/>
    <w:rsid w:val="008065AF"/>
    <w:rsid w:val="00806B89"/>
    <w:rsid w:val="00810960"/>
    <w:rsid w:val="008112F2"/>
    <w:rsid w:val="00813085"/>
    <w:rsid w:val="0081493B"/>
    <w:rsid w:val="0081513A"/>
    <w:rsid w:val="00822F39"/>
    <w:rsid w:val="0082405A"/>
    <w:rsid w:val="00825E96"/>
    <w:rsid w:val="008263D2"/>
    <w:rsid w:val="00826667"/>
    <w:rsid w:val="00827612"/>
    <w:rsid w:val="00827D65"/>
    <w:rsid w:val="00830F29"/>
    <w:rsid w:val="00835615"/>
    <w:rsid w:val="008410A7"/>
    <w:rsid w:val="00841B7B"/>
    <w:rsid w:val="00842775"/>
    <w:rsid w:val="00842F83"/>
    <w:rsid w:val="008451EE"/>
    <w:rsid w:val="008468B5"/>
    <w:rsid w:val="00847288"/>
    <w:rsid w:val="008512EF"/>
    <w:rsid w:val="00852605"/>
    <w:rsid w:val="00852E5C"/>
    <w:rsid w:val="008535A6"/>
    <w:rsid w:val="0085422E"/>
    <w:rsid w:val="00854A37"/>
    <w:rsid w:val="00856894"/>
    <w:rsid w:val="00857A4F"/>
    <w:rsid w:val="00863AA5"/>
    <w:rsid w:val="008650F6"/>
    <w:rsid w:val="0086543F"/>
    <w:rsid w:val="0086544F"/>
    <w:rsid w:val="008654A8"/>
    <w:rsid w:val="00865867"/>
    <w:rsid w:val="00866207"/>
    <w:rsid w:val="0086630A"/>
    <w:rsid w:val="008666EF"/>
    <w:rsid w:val="00870716"/>
    <w:rsid w:val="0087126F"/>
    <w:rsid w:val="00871F33"/>
    <w:rsid w:val="00874CB1"/>
    <w:rsid w:val="00877B5A"/>
    <w:rsid w:val="00880EFA"/>
    <w:rsid w:val="00884024"/>
    <w:rsid w:val="008840AA"/>
    <w:rsid w:val="00886A84"/>
    <w:rsid w:val="00890F5D"/>
    <w:rsid w:val="0089403E"/>
    <w:rsid w:val="008950A3"/>
    <w:rsid w:val="008960D7"/>
    <w:rsid w:val="008A0557"/>
    <w:rsid w:val="008A1072"/>
    <w:rsid w:val="008A1B1E"/>
    <w:rsid w:val="008A298A"/>
    <w:rsid w:val="008A5900"/>
    <w:rsid w:val="008A7106"/>
    <w:rsid w:val="008A7441"/>
    <w:rsid w:val="008A7E88"/>
    <w:rsid w:val="008A7F45"/>
    <w:rsid w:val="008B31BD"/>
    <w:rsid w:val="008B3381"/>
    <w:rsid w:val="008B47BA"/>
    <w:rsid w:val="008B4EC5"/>
    <w:rsid w:val="008B5001"/>
    <w:rsid w:val="008B582E"/>
    <w:rsid w:val="008B7175"/>
    <w:rsid w:val="008C16E2"/>
    <w:rsid w:val="008C261B"/>
    <w:rsid w:val="008C4517"/>
    <w:rsid w:val="008C5115"/>
    <w:rsid w:val="008C6769"/>
    <w:rsid w:val="008D1C0B"/>
    <w:rsid w:val="008D23AA"/>
    <w:rsid w:val="008D2A99"/>
    <w:rsid w:val="008D47C8"/>
    <w:rsid w:val="008D488B"/>
    <w:rsid w:val="008D529D"/>
    <w:rsid w:val="008D6E5D"/>
    <w:rsid w:val="008D749E"/>
    <w:rsid w:val="008E16E3"/>
    <w:rsid w:val="008E3787"/>
    <w:rsid w:val="008E437B"/>
    <w:rsid w:val="008E4824"/>
    <w:rsid w:val="008E6B53"/>
    <w:rsid w:val="008E7CD5"/>
    <w:rsid w:val="008F0828"/>
    <w:rsid w:val="008F4092"/>
    <w:rsid w:val="008F5805"/>
    <w:rsid w:val="008F763B"/>
    <w:rsid w:val="00900C7D"/>
    <w:rsid w:val="00901318"/>
    <w:rsid w:val="00901C2E"/>
    <w:rsid w:val="00904504"/>
    <w:rsid w:val="009067DC"/>
    <w:rsid w:val="009158BC"/>
    <w:rsid w:val="0091729D"/>
    <w:rsid w:val="009174DA"/>
    <w:rsid w:val="009178E5"/>
    <w:rsid w:val="009218A1"/>
    <w:rsid w:val="00922ED4"/>
    <w:rsid w:val="0092784A"/>
    <w:rsid w:val="009308C3"/>
    <w:rsid w:val="00931657"/>
    <w:rsid w:val="00931943"/>
    <w:rsid w:val="009372E4"/>
    <w:rsid w:val="009434F4"/>
    <w:rsid w:val="009444EC"/>
    <w:rsid w:val="0094484C"/>
    <w:rsid w:val="00950348"/>
    <w:rsid w:val="00954007"/>
    <w:rsid w:val="00961BA5"/>
    <w:rsid w:val="00961F3D"/>
    <w:rsid w:val="009625F7"/>
    <w:rsid w:val="00966D58"/>
    <w:rsid w:val="0097302E"/>
    <w:rsid w:val="009742C0"/>
    <w:rsid w:val="00981C56"/>
    <w:rsid w:val="0098530E"/>
    <w:rsid w:val="00985661"/>
    <w:rsid w:val="009856A4"/>
    <w:rsid w:val="00990AB9"/>
    <w:rsid w:val="0099166D"/>
    <w:rsid w:val="0099282E"/>
    <w:rsid w:val="00994AA2"/>
    <w:rsid w:val="009A0E70"/>
    <w:rsid w:val="009A0FD6"/>
    <w:rsid w:val="009A16E1"/>
    <w:rsid w:val="009A1B9C"/>
    <w:rsid w:val="009A1EAF"/>
    <w:rsid w:val="009A2DA2"/>
    <w:rsid w:val="009A3656"/>
    <w:rsid w:val="009A5F70"/>
    <w:rsid w:val="009A60F4"/>
    <w:rsid w:val="009A6E53"/>
    <w:rsid w:val="009B168C"/>
    <w:rsid w:val="009B346F"/>
    <w:rsid w:val="009B3E6A"/>
    <w:rsid w:val="009B441F"/>
    <w:rsid w:val="009C0050"/>
    <w:rsid w:val="009C0C10"/>
    <w:rsid w:val="009C72BB"/>
    <w:rsid w:val="009C7332"/>
    <w:rsid w:val="009D446F"/>
    <w:rsid w:val="009D5008"/>
    <w:rsid w:val="009D5074"/>
    <w:rsid w:val="009D557A"/>
    <w:rsid w:val="009D5C69"/>
    <w:rsid w:val="009D64B0"/>
    <w:rsid w:val="009E16B0"/>
    <w:rsid w:val="009E2D43"/>
    <w:rsid w:val="009E6C2E"/>
    <w:rsid w:val="009F2956"/>
    <w:rsid w:val="009F30D5"/>
    <w:rsid w:val="009F494E"/>
    <w:rsid w:val="009F6D01"/>
    <w:rsid w:val="00A02A3F"/>
    <w:rsid w:val="00A02CD8"/>
    <w:rsid w:val="00A12DA2"/>
    <w:rsid w:val="00A15BBA"/>
    <w:rsid w:val="00A16AA4"/>
    <w:rsid w:val="00A174D0"/>
    <w:rsid w:val="00A23A35"/>
    <w:rsid w:val="00A2563A"/>
    <w:rsid w:val="00A32292"/>
    <w:rsid w:val="00A332A3"/>
    <w:rsid w:val="00A35CA2"/>
    <w:rsid w:val="00A4014E"/>
    <w:rsid w:val="00A40D2B"/>
    <w:rsid w:val="00A433BD"/>
    <w:rsid w:val="00A471E2"/>
    <w:rsid w:val="00A47382"/>
    <w:rsid w:val="00A51148"/>
    <w:rsid w:val="00A51C89"/>
    <w:rsid w:val="00A54EFA"/>
    <w:rsid w:val="00A5518B"/>
    <w:rsid w:val="00A5526F"/>
    <w:rsid w:val="00A5635A"/>
    <w:rsid w:val="00A57079"/>
    <w:rsid w:val="00A602E8"/>
    <w:rsid w:val="00A60523"/>
    <w:rsid w:val="00A619E2"/>
    <w:rsid w:val="00A622AA"/>
    <w:rsid w:val="00A63974"/>
    <w:rsid w:val="00A644DB"/>
    <w:rsid w:val="00A6520A"/>
    <w:rsid w:val="00A65B06"/>
    <w:rsid w:val="00A70161"/>
    <w:rsid w:val="00A70480"/>
    <w:rsid w:val="00A70BFF"/>
    <w:rsid w:val="00A7474E"/>
    <w:rsid w:val="00A761ED"/>
    <w:rsid w:val="00A767B2"/>
    <w:rsid w:val="00A8355F"/>
    <w:rsid w:val="00A83DC3"/>
    <w:rsid w:val="00A8446A"/>
    <w:rsid w:val="00A847B3"/>
    <w:rsid w:val="00A853B0"/>
    <w:rsid w:val="00A854A8"/>
    <w:rsid w:val="00A86364"/>
    <w:rsid w:val="00A86B98"/>
    <w:rsid w:val="00A872B8"/>
    <w:rsid w:val="00A87C23"/>
    <w:rsid w:val="00A92935"/>
    <w:rsid w:val="00A96425"/>
    <w:rsid w:val="00AA133C"/>
    <w:rsid w:val="00AA2E7D"/>
    <w:rsid w:val="00AA3ECA"/>
    <w:rsid w:val="00AA6EB5"/>
    <w:rsid w:val="00AA7020"/>
    <w:rsid w:val="00AB2E0F"/>
    <w:rsid w:val="00AB6C0A"/>
    <w:rsid w:val="00AC062A"/>
    <w:rsid w:val="00AC2050"/>
    <w:rsid w:val="00AC60AD"/>
    <w:rsid w:val="00AD000A"/>
    <w:rsid w:val="00AD11C2"/>
    <w:rsid w:val="00AD1EE8"/>
    <w:rsid w:val="00AD5210"/>
    <w:rsid w:val="00AD6BD7"/>
    <w:rsid w:val="00AE19AB"/>
    <w:rsid w:val="00AE19AF"/>
    <w:rsid w:val="00AE23E0"/>
    <w:rsid w:val="00AE5EA3"/>
    <w:rsid w:val="00AE6DED"/>
    <w:rsid w:val="00AE6F14"/>
    <w:rsid w:val="00AF0898"/>
    <w:rsid w:val="00AF1A81"/>
    <w:rsid w:val="00AF23F7"/>
    <w:rsid w:val="00AF2CAB"/>
    <w:rsid w:val="00B04CA6"/>
    <w:rsid w:val="00B050C0"/>
    <w:rsid w:val="00B07056"/>
    <w:rsid w:val="00B078FA"/>
    <w:rsid w:val="00B100EF"/>
    <w:rsid w:val="00B11986"/>
    <w:rsid w:val="00B12401"/>
    <w:rsid w:val="00B1277A"/>
    <w:rsid w:val="00B163EE"/>
    <w:rsid w:val="00B16A95"/>
    <w:rsid w:val="00B225D1"/>
    <w:rsid w:val="00B245A5"/>
    <w:rsid w:val="00B2793F"/>
    <w:rsid w:val="00B3309A"/>
    <w:rsid w:val="00B352E3"/>
    <w:rsid w:val="00B35487"/>
    <w:rsid w:val="00B37D99"/>
    <w:rsid w:val="00B403BC"/>
    <w:rsid w:val="00B47116"/>
    <w:rsid w:val="00B4713A"/>
    <w:rsid w:val="00B474E4"/>
    <w:rsid w:val="00B47F6B"/>
    <w:rsid w:val="00B51210"/>
    <w:rsid w:val="00B52188"/>
    <w:rsid w:val="00B5339F"/>
    <w:rsid w:val="00B55B3B"/>
    <w:rsid w:val="00B560F8"/>
    <w:rsid w:val="00B61BDE"/>
    <w:rsid w:val="00B6282C"/>
    <w:rsid w:val="00B6464B"/>
    <w:rsid w:val="00B649DF"/>
    <w:rsid w:val="00B64FB8"/>
    <w:rsid w:val="00B65727"/>
    <w:rsid w:val="00B70A4B"/>
    <w:rsid w:val="00B7296D"/>
    <w:rsid w:val="00B73774"/>
    <w:rsid w:val="00B753CC"/>
    <w:rsid w:val="00B77C7B"/>
    <w:rsid w:val="00B77F03"/>
    <w:rsid w:val="00B811B7"/>
    <w:rsid w:val="00B86192"/>
    <w:rsid w:val="00B878D5"/>
    <w:rsid w:val="00B93F91"/>
    <w:rsid w:val="00B947E6"/>
    <w:rsid w:val="00B94C3D"/>
    <w:rsid w:val="00B962C7"/>
    <w:rsid w:val="00B96A75"/>
    <w:rsid w:val="00B96B43"/>
    <w:rsid w:val="00BA01C0"/>
    <w:rsid w:val="00BA0CD8"/>
    <w:rsid w:val="00BA1A4F"/>
    <w:rsid w:val="00BA2B45"/>
    <w:rsid w:val="00BA32B3"/>
    <w:rsid w:val="00BA54BE"/>
    <w:rsid w:val="00BB02DE"/>
    <w:rsid w:val="00BB16CE"/>
    <w:rsid w:val="00BB4B73"/>
    <w:rsid w:val="00BB5E90"/>
    <w:rsid w:val="00BC16DD"/>
    <w:rsid w:val="00BC19D4"/>
    <w:rsid w:val="00BC248D"/>
    <w:rsid w:val="00BC3D01"/>
    <w:rsid w:val="00BC64EE"/>
    <w:rsid w:val="00BC6548"/>
    <w:rsid w:val="00BC67EF"/>
    <w:rsid w:val="00BC6BB4"/>
    <w:rsid w:val="00BD0565"/>
    <w:rsid w:val="00BD1F01"/>
    <w:rsid w:val="00BD3FDB"/>
    <w:rsid w:val="00BD6BC2"/>
    <w:rsid w:val="00BD7C01"/>
    <w:rsid w:val="00BE1B81"/>
    <w:rsid w:val="00BE306D"/>
    <w:rsid w:val="00BE3617"/>
    <w:rsid w:val="00BE3B10"/>
    <w:rsid w:val="00BE3FAC"/>
    <w:rsid w:val="00BE4036"/>
    <w:rsid w:val="00BE619F"/>
    <w:rsid w:val="00BF130B"/>
    <w:rsid w:val="00BF14D7"/>
    <w:rsid w:val="00BF18FF"/>
    <w:rsid w:val="00BF1C8B"/>
    <w:rsid w:val="00BF25AD"/>
    <w:rsid w:val="00BF3AB2"/>
    <w:rsid w:val="00BF5E70"/>
    <w:rsid w:val="00C00621"/>
    <w:rsid w:val="00C01936"/>
    <w:rsid w:val="00C02A01"/>
    <w:rsid w:val="00C02EDD"/>
    <w:rsid w:val="00C03608"/>
    <w:rsid w:val="00C03F21"/>
    <w:rsid w:val="00C0425E"/>
    <w:rsid w:val="00C05421"/>
    <w:rsid w:val="00C074B2"/>
    <w:rsid w:val="00C07A6C"/>
    <w:rsid w:val="00C07F9A"/>
    <w:rsid w:val="00C10D95"/>
    <w:rsid w:val="00C13A83"/>
    <w:rsid w:val="00C14D8F"/>
    <w:rsid w:val="00C16B25"/>
    <w:rsid w:val="00C20CC6"/>
    <w:rsid w:val="00C21B9E"/>
    <w:rsid w:val="00C221B9"/>
    <w:rsid w:val="00C23F02"/>
    <w:rsid w:val="00C24875"/>
    <w:rsid w:val="00C25A77"/>
    <w:rsid w:val="00C2655D"/>
    <w:rsid w:val="00C26E38"/>
    <w:rsid w:val="00C34651"/>
    <w:rsid w:val="00C34DDE"/>
    <w:rsid w:val="00C369A5"/>
    <w:rsid w:val="00C36B90"/>
    <w:rsid w:val="00C37707"/>
    <w:rsid w:val="00C4061C"/>
    <w:rsid w:val="00C41120"/>
    <w:rsid w:val="00C4436C"/>
    <w:rsid w:val="00C45221"/>
    <w:rsid w:val="00C47555"/>
    <w:rsid w:val="00C47692"/>
    <w:rsid w:val="00C50192"/>
    <w:rsid w:val="00C521E3"/>
    <w:rsid w:val="00C556B4"/>
    <w:rsid w:val="00C5647E"/>
    <w:rsid w:val="00C57449"/>
    <w:rsid w:val="00C60B3E"/>
    <w:rsid w:val="00C6148C"/>
    <w:rsid w:val="00C6190F"/>
    <w:rsid w:val="00C61E9D"/>
    <w:rsid w:val="00C63344"/>
    <w:rsid w:val="00C70FA1"/>
    <w:rsid w:val="00C74629"/>
    <w:rsid w:val="00C774E1"/>
    <w:rsid w:val="00C805A5"/>
    <w:rsid w:val="00C812CC"/>
    <w:rsid w:val="00C818F0"/>
    <w:rsid w:val="00C83DE5"/>
    <w:rsid w:val="00C8471B"/>
    <w:rsid w:val="00C854E0"/>
    <w:rsid w:val="00C85EBB"/>
    <w:rsid w:val="00C87C97"/>
    <w:rsid w:val="00C9231F"/>
    <w:rsid w:val="00C92E8E"/>
    <w:rsid w:val="00C96319"/>
    <w:rsid w:val="00C97365"/>
    <w:rsid w:val="00C97513"/>
    <w:rsid w:val="00CA0CEA"/>
    <w:rsid w:val="00CA1D88"/>
    <w:rsid w:val="00CA33FE"/>
    <w:rsid w:val="00CA7FC9"/>
    <w:rsid w:val="00CB004D"/>
    <w:rsid w:val="00CB2FB0"/>
    <w:rsid w:val="00CB6C8F"/>
    <w:rsid w:val="00CB6F31"/>
    <w:rsid w:val="00CC0F82"/>
    <w:rsid w:val="00CC0FAE"/>
    <w:rsid w:val="00CC15EE"/>
    <w:rsid w:val="00CC17B6"/>
    <w:rsid w:val="00CC2BE6"/>
    <w:rsid w:val="00CC55CE"/>
    <w:rsid w:val="00CD0092"/>
    <w:rsid w:val="00CD1F39"/>
    <w:rsid w:val="00CD236E"/>
    <w:rsid w:val="00CD4132"/>
    <w:rsid w:val="00CD60D2"/>
    <w:rsid w:val="00CD7089"/>
    <w:rsid w:val="00CE04BF"/>
    <w:rsid w:val="00CE06F9"/>
    <w:rsid w:val="00CE0F78"/>
    <w:rsid w:val="00CE1D16"/>
    <w:rsid w:val="00CE4C12"/>
    <w:rsid w:val="00CE5E61"/>
    <w:rsid w:val="00CF2242"/>
    <w:rsid w:val="00CF48E3"/>
    <w:rsid w:val="00CF5A1C"/>
    <w:rsid w:val="00CF5A3A"/>
    <w:rsid w:val="00CF6370"/>
    <w:rsid w:val="00CF7C14"/>
    <w:rsid w:val="00D066F5"/>
    <w:rsid w:val="00D075F2"/>
    <w:rsid w:val="00D12B5C"/>
    <w:rsid w:val="00D15E47"/>
    <w:rsid w:val="00D16C1D"/>
    <w:rsid w:val="00D17862"/>
    <w:rsid w:val="00D178A5"/>
    <w:rsid w:val="00D229C9"/>
    <w:rsid w:val="00D2470D"/>
    <w:rsid w:val="00D247ED"/>
    <w:rsid w:val="00D26378"/>
    <w:rsid w:val="00D3337D"/>
    <w:rsid w:val="00D3378E"/>
    <w:rsid w:val="00D33D78"/>
    <w:rsid w:val="00D348D0"/>
    <w:rsid w:val="00D35DC4"/>
    <w:rsid w:val="00D41C90"/>
    <w:rsid w:val="00D41D99"/>
    <w:rsid w:val="00D42707"/>
    <w:rsid w:val="00D44748"/>
    <w:rsid w:val="00D45EF4"/>
    <w:rsid w:val="00D4649A"/>
    <w:rsid w:val="00D46624"/>
    <w:rsid w:val="00D4719D"/>
    <w:rsid w:val="00D548B7"/>
    <w:rsid w:val="00D550E6"/>
    <w:rsid w:val="00D5560C"/>
    <w:rsid w:val="00D565A9"/>
    <w:rsid w:val="00D6052B"/>
    <w:rsid w:val="00D62A50"/>
    <w:rsid w:val="00D665D6"/>
    <w:rsid w:val="00D67146"/>
    <w:rsid w:val="00D71B7C"/>
    <w:rsid w:val="00D722D0"/>
    <w:rsid w:val="00D73554"/>
    <w:rsid w:val="00D74AB7"/>
    <w:rsid w:val="00D76A84"/>
    <w:rsid w:val="00D8306A"/>
    <w:rsid w:val="00D83E8D"/>
    <w:rsid w:val="00D84093"/>
    <w:rsid w:val="00D84CD2"/>
    <w:rsid w:val="00D8611A"/>
    <w:rsid w:val="00D87C55"/>
    <w:rsid w:val="00D90749"/>
    <w:rsid w:val="00D92371"/>
    <w:rsid w:val="00D938B7"/>
    <w:rsid w:val="00D94B85"/>
    <w:rsid w:val="00DA1BF6"/>
    <w:rsid w:val="00DB3D46"/>
    <w:rsid w:val="00DB4647"/>
    <w:rsid w:val="00DB4DF3"/>
    <w:rsid w:val="00DB5C67"/>
    <w:rsid w:val="00DB7615"/>
    <w:rsid w:val="00DC0F7E"/>
    <w:rsid w:val="00DC10A4"/>
    <w:rsid w:val="00DC2242"/>
    <w:rsid w:val="00DC2AD6"/>
    <w:rsid w:val="00DC3C75"/>
    <w:rsid w:val="00DC5042"/>
    <w:rsid w:val="00DC6AB1"/>
    <w:rsid w:val="00DD03B7"/>
    <w:rsid w:val="00DD1168"/>
    <w:rsid w:val="00DD27A2"/>
    <w:rsid w:val="00DD3B59"/>
    <w:rsid w:val="00DD52B4"/>
    <w:rsid w:val="00DD7970"/>
    <w:rsid w:val="00DE5305"/>
    <w:rsid w:val="00DE5C72"/>
    <w:rsid w:val="00DF0B3A"/>
    <w:rsid w:val="00DF3729"/>
    <w:rsid w:val="00DF39FA"/>
    <w:rsid w:val="00DF3E7E"/>
    <w:rsid w:val="00DF7B69"/>
    <w:rsid w:val="00E0056B"/>
    <w:rsid w:val="00E01A16"/>
    <w:rsid w:val="00E0273E"/>
    <w:rsid w:val="00E04CBD"/>
    <w:rsid w:val="00E12114"/>
    <w:rsid w:val="00E16027"/>
    <w:rsid w:val="00E17C1C"/>
    <w:rsid w:val="00E220C6"/>
    <w:rsid w:val="00E22641"/>
    <w:rsid w:val="00E24D15"/>
    <w:rsid w:val="00E271AA"/>
    <w:rsid w:val="00E27EEB"/>
    <w:rsid w:val="00E32049"/>
    <w:rsid w:val="00E34375"/>
    <w:rsid w:val="00E34FB4"/>
    <w:rsid w:val="00E35F7A"/>
    <w:rsid w:val="00E36AAC"/>
    <w:rsid w:val="00E45516"/>
    <w:rsid w:val="00E457B7"/>
    <w:rsid w:val="00E4739F"/>
    <w:rsid w:val="00E52BE6"/>
    <w:rsid w:val="00E54675"/>
    <w:rsid w:val="00E559E3"/>
    <w:rsid w:val="00E560D4"/>
    <w:rsid w:val="00E645FD"/>
    <w:rsid w:val="00E650B6"/>
    <w:rsid w:val="00E65F0B"/>
    <w:rsid w:val="00E72973"/>
    <w:rsid w:val="00E73919"/>
    <w:rsid w:val="00E74319"/>
    <w:rsid w:val="00E76D54"/>
    <w:rsid w:val="00E83591"/>
    <w:rsid w:val="00E836EE"/>
    <w:rsid w:val="00E83C48"/>
    <w:rsid w:val="00E83EA6"/>
    <w:rsid w:val="00E8491B"/>
    <w:rsid w:val="00E851F7"/>
    <w:rsid w:val="00E856E0"/>
    <w:rsid w:val="00E8781B"/>
    <w:rsid w:val="00E9109A"/>
    <w:rsid w:val="00E92646"/>
    <w:rsid w:val="00E928D4"/>
    <w:rsid w:val="00E92DCA"/>
    <w:rsid w:val="00E95F5F"/>
    <w:rsid w:val="00E97E8F"/>
    <w:rsid w:val="00EA0C9B"/>
    <w:rsid w:val="00EA208F"/>
    <w:rsid w:val="00EA46A1"/>
    <w:rsid w:val="00EA64EA"/>
    <w:rsid w:val="00EA677B"/>
    <w:rsid w:val="00EA6F55"/>
    <w:rsid w:val="00EA74DB"/>
    <w:rsid w:val="00EB3A4D"/>
    <w:rsid w:val="00EB5500"/>
    <w:rsid w:val="00EC0B1F"/>
    <w:rsid w:val="00EC117A"/>
    <w:rsid w:val="00EC55A5"/>
    <w:rsid w:val="00EC59F7"/>
    <w:rsid w:val="00EC637C"/>
    <w:rsid w:val="00ED5380"/>
    <w:rsid w:val="00ED5624"/>
    <w:rsid w:val="00ED582E"/>
    <w:rsid w:val="00ED6DA1"/>
    <w:rsid w:val="00ED7075"/>
    <w:rsid w:val="00ED7D46"/>
    <w:rsid w:val="00EE025D"/>
    <w:rsid w:val="00EE33AD"/>
    <w:rsid w:val="00EE3B08"/>
    <w:rsid w:val="00EE3B31"/>
    <w:rsid w:val="00EE5939"/>
    <w:rsid w:val="00EE6091"/>
    <w:rsid w:val="00EF24E6"/>
    <w:rsid w:val="00EF2EEF"/>
    <w:rsid w:val="00F00B21"/>
    <w:rsid w:val="00F00F31"/>
    <w:rsid w:val="00F11F2F"/>
    <w:rsid w:val="00F13D3A"/>
    <w:rsid w:val="00F16204"/>
    <w:rsid w:val="00F16C27"/>
    <w:rsid w:val="00F211A1"/>
    <w:rsid w:val="00F217CA"/>
    <w:rsid w:val="00F21989"/>
    <w:rsid w:val="00F25562"/>
    <w:rsid w:val="00F26282"/>
    <w:rsid w:val="00F35E43"/>
    <w:rsid w:val="00F36A1C"/>
    <w:rsid w:val="00F4078B"/>
    <w:rsid w:val="00F42BC2"/>
    <w:rsid w:val="00F44472"/>
    <w:rsid w:val="00F44C89"/>
    <w:rsid w:val="00F457B9"/>
    <w:rsid w:val="00F45CFC"/>
    <w:rsid w:val="00F46986"/>
    <w:rsid w:val="00F50A83"/>
    <w:rsid w:val="00F50B4D"/>
    <w:rsid w:val="00F63238"/>
    <w:rsid w:val="00F657FE"/>
    <w:rsid w:val="00F65BB9"/>
    <w:rsid w:val="00F66A8B"/>
    <w:rsid w:val="00F721A4"/>
    <w:rsid w:val="00F72266"/>
    <w:rsid w:val="00F73F8B"/>
    <w:rsid w:val="00F74E7B"/>
    <w:rsid w:val="00F76645"/>
    <w:rsid w:val="00F77C2B"/>
    <w:rsid w:val="00F77C75"/>
    <w:rsid w:val="00F82D7B"/>
    <w:rsid w:val="00F838EE"/>
    <w:rsid w:val="00F83A5A"/>
    <w:rsid w:val="00F83E87"/>
    <w:rsid w:val="00F848D1"/>
    <w:rsid w:val="00F84E6D"/>
    <w:rsid w:val="00F858FF"/>
    <w:rsid w:val="00F90CE6"/>
    <w:rsid w:val="00F90D3B"/>
    <w:rsid w:val="00F9329B"/>
    <w:rsid w:val="00F949E1"/>
    <w:rsid w:val="00F9689D"/>
    <w:rsid w:val="00F96B6E"/>
    <w:rsid w:val="00F97705"/>
    <w:rsid w:val="00FA0401"/>
    <w:rsid w:val="00FA1D23"/>
    <w:rsid w:val="00FA431A"/>
    <w:rsid w:val="00FA639D"/>
    <w:rsid w:val="00FA780B"/>
    <w:rsid w:val="00FB0494"/>
    <w:rsid w:val="00FB285F"/>
    <w:rsid w:val="00FB5F1D"/>
    <w:rsid w:val="00FB7A60"/>
    <w:rsid w:val="00FC0745"/>
    <w:rsid w:val="00FC17D1"/>
    <w:rsid w:val="00FC3B2B"/>
    <w:rsid w:val="00FD0EDA"/>
    <w:rsid w:val="00FD1CA3"/>
    <w:rsid w:val="00FD493F"/>
    <w:rsid w:val="00FD5415"/>
    <w:rsid w:val="00FE1E76"/>
    <w:rsid w:val="00FE1EDA"/>
    <w:rsid w:val="00FE2BC9"/>
    <w:rsid w:val="00FE39E9"/>
    <w:rsid w:val="00FF0366"/>
    <w:rsid w:val="00FF07F4"/>
    <w:rsid w:val="00FF0D87"/>
    <w:rsid w:val="00FF14B6"/>
    <w:rsid w:val="00FF7B36"/>
    <w:rsid w:val="00FF7E18"/>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410BA58D"/>
  <w15:docId w15:val="{95F63C4F-234A-404E-A131-8101C2251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2EB4"/>
    <w:rPr>
      <w:rFonts w:ascii="ＭＳ Ｐゴシック" w:eastAsia="ＭＳ Ｐゴシック" w:hAnsi="ＭＳ Ｐゴシック" w:cs="ＭＳ Ｐゴシック"/>
      <w:kern w:val="0"/>
    </w:rPr>
  </w:style>
  <w:style w:type="paragraph" w:styleId="1">
    <w:name w:val="heading 1"/>
    <w:basedOn w:val="a"/>
    <w:next w:val="a"/>
    <w:link w:val="10"/>
    <w:uiPriority w:val="9"/>
    <w:qFormat/>
    <w:rsid w:val="00B96B43"/>
    <w:pPr>
      <w:keepNext/>
      <w:outlineLvl w:val="0"/>
    </w:pPr>
    <w:rPr>
      <w:rFonts w:asciiTheme="majorHAnsi" w:eastAsiaTheme="majorEastAsia" w:hAnsiTheme="majorHAnsi" w:cstheme="majorBidi"/>
    </w:rPr>
  </w:style>
  <w:style w:type="paragraph" w:styleId="2">
    <w:name w:val="heading 2"/>
    <w:basedOn w:val="a"/>
    <w:next w:val="a"/>
    <w:link w:val="20"/>
    <w:uiPriority w:val="9"/>
    <w:unhideWhenUsed/>
    <w:qFormat/>
    <w:rsid w:val="00697467"/>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8535A6"/>
    <w:pPr>
      <w:keepNext/>
      <w:ind w:leftChars="400" w:left="400"/>
      <w:outlineLvl w:val="2"/>
    </w:pPr>
    <w:rPr>
      <w:rFonts w:asciiTheme="majorHAnsi" w:eastAsiaTheme="majorEastAsia" w:hAnsiTheme="majorHAnsi" w:cstheme="majorBidi"/>
    </w:rPr>
  </w:style>
  <w:style w:type="paragraph" w:styleId="4">
    <w:name w:val="heading 4"/>
    <w:basedOn w:val="a"/>
    <w:next w:val="a"/>
    <w:link w:val="40"/>
    <w:uiPriority w:val="9"/>
    <w:unhideWhenUsed/>
    <w:qFormat/>
    <w:rsid w:val="008535A6"/>
    <w:pPr>
      <w:keepNext/>
      <w:ind w:leftChars="400" w:left="400"/>
      <w:outlineLvl w:val="3"/>
    </w:pPr>
    <w:rPr>
      <w:b/>
      <w:bCs/>
    </w:rPr>
  </w:style>
  <w:style w:type="paragraph" w:styleId="5">
    <w:name w:val="heading 5"/>
    <w:basedOn w:val="a"/>
    <w:next w:val="a"/>
    <w:link w:val="50"/>
    <w:uiPriority w:val="9"/>
    <w:unhideWhenUsed/>
    <w:qFormat/>
    <w:rsid w:val="008535A6"/>
    <w:pPr>
      <w:keepNext/>
      <w:ind w:leftChars="800" w:left="800"/>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4743A"/>
    <w:pPr>
      <w:tabs>
        <w:tab w:val="center" w:pos="4252"/>
        <w:tab w:val="right" w:pos="8504"/>
      </w:tabs>
      <w:snapToGrid w:val="0"/>
    </w:pPr>
  </w:style>
  <w:style w:type="character" w:customStyle="1" w:styleId="a4">
    <w:name w:val="ヘッダー (文字)"/>
    <w:basedOn w:val="a0"/>
    <w:link w:val="a3"/>
    <w:uiPriority w:val="99"/>
    <w:rsid w:val="0054743A"/>
  </w:style>
  <w:style w:type="paragraph" w:styleId="a5">
    <w:name w:val="footer"/>
    <w:basedOn w:val="a"/>
    <w:link w:val="a6"/>
    <w:uiPriority w:val="99"/>
    <w:unhideWhenUsed/>
    <w:rsid w:val="0054743A"/>
    <w:pPr>
      <w:tabs>
        <w:tab w:val="center" w:pos="4252"/>
        <w:tab w:val="right" w:pos="8504"/>
      </w:tabs>
      <w:snapToGrid w:val="0"/>
    </w:pPr>
  </w:style>
  <w:style w:type="character" w:customStyle="1" w:styleId="a6">
    <w:name w:val="フッター (文字)"/>
    <w:basedOn w:val="a0"/>
    <w:link w:val="a5"/>
    <w:uiPriority w:val="99"/>
    <w:rsid w:val="0054743A"/>
  </w:style>
  <w:style w:type="character" w:customStyle="1" w:styleId="10">
    <w:name w:val="見出し 1 (文字)"/>
    <w:basedOn w:val="a0"/>
    <w:link w:val="1"/>
    <w:uiPriority w:val="9"/>
    <w:rsid w:val="00B96B43"/>
    <w:rPr>
      <w:rFonts w:asciiTheme="majorHAnsi" w:eastAsiaTheme="majorEastAsia" w:hAnsiTheme="majorHAnsi" w:cstheme="majorBidi"/>
    </w:rPr>
  </w:style>
  <w:style w:type="paragraph" w:styleId="a7">
    <w:name w:val="No Spacing"/>
    <w:uiPriority w:val="1"/>
    <w:qFormat/>
    <w:rsid w:val="00B96B43"/>
    <w:pPr>
      <w:widowControl w:val="0"/>
      <w:jc w:val="both"/>
    </w:pPr>
  </w:style>
  <w:style w:type="paragraph" w:customStyle="1" w:styleId="a8">
    <w:name w:val="メッセージ本文"/>
    <w:basedOn w:val="a"/>
    <w:qFormat/>
    <w:rsid w:val="007845AB"/>
    <w:rPr>
      <w:rFonts w:ascii="小塚明朝 Pro L" w:eastAsia="Meiryo UI" w:hAnsi="小塚明朝 Pro L"/>
      <w:sz w:val="21"/>
      <w:szCs w:val="21"/>
    </w:rPr>
  </w:style>
  <w:style w:type="paragraph" w:customStyle="1" w:styleId="a9">
    <w:name w:val="メッセージ聖書個所"/>
    <w:basedOn w:val="a8"/>
    <w:qFormat/>
    <w:rsid w:val="00B753CC"/>
    <w:pPr>
      <w:ind w:leftChars="100" w:left="240" w:rightChars="100" w:right="100"/>
    </w:pPr>
    <w:rPr>
      <w:b/>
    </w:rPr>
  </w:style>
  <w:style w:type="character" w:styleId="aa">
    <w:name w:val="Hyperlink"/>
    <w:basedOn w:val="a0"/>
    <w:uiPriority w:val="99"/>
    <w:semiHidden/>
    <w:unhideWhenUsed/>
    <w:rsid w:val="00C074B2"/>
    <w:rPr>
      <w:color w:val="0000FF"/>
      <w:u w:val="single"/>
    </w:rPr>
  </w:style>
  <w:style w:type="character" w:customStyle="1" w:styleId="20">
    <w:name w:val="見出し 2 (文字)"/>
    <w:basedOn w:val="a0"/>
    <w:link w:val="2"/>
    <w:uiPriority w:val="9"/>
    <w:rsid w:val="00697467"/>
    <w:rPr>
      <w:rFonts w:asciiTheme="majorHAnsi" w:eastAsiaTheme="majorEastAsia" w:hAnsiTheme="majorHAnsi" w:cstheme="majorBidi"/>
    </w:rPr>
  </w:style>
  <w:style w:type="character" w:customStyle="1" w:styleId="30">
    <w:name w:val="見出し 3 (文字)"/>
    <w:basedOn w:val="a0"/>
    <w:link w:val="3"/>
    <w:uiPriority w:val="9"/>
    <w:rsid w:val="008535A6"/>
    <w:rPr>
      <w:rFonts w:asciiTheme="majorHAnsi" w:eastAsiaTheme="majorEastAsia" w:hAnsiTheme="majorHAnsi" w:cstheme="majorBidi"/>
    </w:rPr>
  </w:style>
  <w:style w:type="character" w:customStyle="1" w:styleId="40">
    <w:name w:val="見出し 4 (文字)"/>
    <w:basedOn w:val="a0"/>
    <w:link w:val="4"/>
    <w:uiPriority w:val="9"/>
    <w:rsid w:val="008535A6"/>
    <w:rPr>
      <w:b/>
      <w:bCs/>
    </w:rPr>
  </w:style>
  <w:style w:type="character" w:styleId="ab">
    <w:name w:val="Emphasis"/>
    <w:basedOn w:val="a0"/>
    <w:uiPriority w:val="20"/>
    <w:qFormat/>
    <w:rsid w:val="008535A6"/>
    <w:rPr>
      <w:i/>
      <w:iCs/>
    </w:rPr>
  </w:style>
  <w:style w:type="character" w:customStyle="1" w:styleId="50">
    <w:name w:val="見出し 5 (文字)"/>
    <w:basedOn w:val="a0"/>
    <w:link w:val="5"/>
    <w:uiPriority w:val="9"/>
    <w:rsid w:val="008535A6"/>
    <w:rPr>
      <w:rFonts w:asciiTheme="majorHAnsi" w:eastAsiaTheme="majorEastAsia" w:hAnsiTheme="majorHAnsi" w:cstheme="majorBidi"/>
    </w:rPr>
  </w:style>
  <w:style w:type="paragraph" w:styleId="ac">
    <w:name w:val="Title"/>
    <w:basedOn w:val="a"/>
    <w:next w:val="a"/>
    <w:link w:val="ad"/>
    <w:uiPriority w:val="10"/>
    <w:qFormat/>
    <w:rsid w:val="007204B7"/>
    <w:pPr>
      <w:spacing w:before="240" w:after="120"/>
      <w:jc w:val="center"/>
      <w:outlineLvl w:val="0"/>
    </w:pPr>
    <w:rPr>
      <w:rFonts w:asciiTheme="majorHAnsi" w:eastAsia="ＭＳ ゴシック" w:hAnsiTheme="majorHAnsi" w:cstheme="majorBidi"/>
      <w:sz w:val="32"/>
      <w:szCs w:val="32"/>
    </w:rPr>
  </w:style>
  <w:style w:type="character" w:customStyle="1" w:styleId="ad">
    <w:name w:val="表題 (文字)"/>
    <w:basedOn w:val="a0"/>
    <w:link w:val="ac"/>
    <w:uiPriority w:val="10"/>
    <w:rsid w:val="007204B7"/>
    <w:rPr>
      <w:rFonts w:asciiTheme="majorHAnsi" w:eastAsia="ＭＳ ゴシック" w:hAnsiTheme="majorHAnsi" w:cstheme="majorBidi"/>
      <w:sz w:val="32"/>
      <w:szCs w:val="32"/>
    </w:rPr>
  </w:style>
  <w:style w:type="paragraph" w:customStyle="1" w:styleId="ae">
    <w:name w:val="説教題"/>
    <w:qFormat/>
    <w:rsid w:val="007204B7"/>
    <w:rPr>
      <w:rFonts w:asciiTheme="majorHAnsi" w:eastAsia="Meiryo UI" w:hAnsiTheme="majorHAnsi" w:cstheme="majorBidi"/>
      <w:b/>
      <w:sz w:val="32"/>
      <w:szCs w:val="32"/>
    </w:rPr>
  </w:style>
  <w:style w:type="paragraph" w:customStyle="1" w:styleId="af">
    <w:name w:val="引用聖書箇所"/>
    <w:basedOn w:val="a9"/>
    <w:qFormat/>
    <w:rsid w:val="00284120"/>
    <w:pPr>
      <w:ind w:right="240"/>
    </w:pPr>
    <w:rPr>
      <w:color w:val="833C0B" w:themeColor="accent2" w:themeShade="80"/>
    </w:rPr>
  </w:style>
  <w:style w:type="character" w:styleId="af0">
    <w:name w:val="Subtle Reference"/>
    <w:basedOn w:val="a0"/>
    <w:uiPriority w:val="31"/>
    <w:qFormat/>
    <w:rsid w:val="003B3BFD"/>
    <w:rPr>
      <w:smallCaps/>
      <w:color w:val="ED7D31" w:themeColor="accent2"/>
      <w:u w:val="single"/>
    </w:rPr>
  </w:style>
  <w:style w:type="paragraph" w:styleId="af1">
    <w:name w:val="Balloon Text"/>
    <w:basedOn w:val="a"/>
    <w:link w:val="af2"/>
    <w:uiPriority w:val="99"/>
    <w:semiHidden/>
    <w:unhideWhenUsed/>
    <w:rsid w:val="005E1096"/>
    <w:rPr>
      <w:rFonts w:asciiTheme="majorHAnsi" w:eastAsiaTheme="majorEastAsia" w:hAnsiTheme="majorHAnsi" w:cstheme="majorBidi"/>
      <w:sz w:val="18"/>
      <w:szCs w:val="18"/>
    </w:rPr>
  </w:style>
  <w:style w:type="character" w:customStyle="1" w:styleId="af2">
    <w:name w:val="吹き出し (文字)"/>
    <w:basedOn w:val="a0"/>
    <w:link w:val="af1"/>
    <w:uiPriority w:val="99"/>
    <w:semiHidden/>
    <w:rsid w:val="005E1096"/>
    <w:rPr>
      <w:rFonts w:asciiTheme="majorHAnsi" w:eastAsiaTheme="majorEastAsia" w:hAnsiTheme="majorHAnsi" w:cstheme="majorBidi"/>
      <w:sz w:val="18"/>
      <w:szCs w:val="18"/>
    </w:rPr>
  </w:style>
  <w:style w:type="paragraph" w:styleId="af3">
    <w:name w:val="endnote text"/>
    <w:basedOn w:val="a"/>
    <w:link w:val="af4"/>
    <w:uiPriority w:val="99"/>
    <w:semiHidden/>
    <w:unhideWhenUsed/>
    <w:rsid w:val="00E0056B"/>
    <w:pPr>
      <w:snapToGrid w:val="0"/>
    </w:pPr>
  </w:style>
  <w:style w:type="character" w:customStyle="1" w:styleId="af4">
    <w:name w:val="文末脚注文字列 (文字)"/>
    <w:basedOn w:val="a0"/>
    <w:link w:val="af3"/>
    <w:uiPriority w:val="99"/>
    <w:semiHidden/>
    <w:rsid w:val="00E0056B"/>
  </w:style>
  <w:style w:type="character" w:styleId="af5">
    <w:name w:val="endnote reference"/>
    <w:basedOn w:val="a0"/>
    <w:uiPriority w:val="99"/>
    <w:semiHidden/>
    <w:unhideWhenUsed/>
    <w:rsid w:val="00E0056B"/>
    <w:rPr>
      <w:vertAlign w:val="superscript"/>
    </w:rPr>
  </w:style>
  <w:style w:type="paragraph" w:customStyle="1" w:styleId="11">
    <w:name w:val="スタイル1"/>
    <w:rsid w:val="00E27EEB"/>
    <w:pPr>
      <w:snapToGrid w:val="0"/>
      <w:spacing w:beforeAutospacing="1" w:afterAutospacing="1"/>
      <w:ind w:leftChars="100" w:left="100" w:rightChars="100" w:right="100"/>
    </w:pPr>
    <w:rPr>
      <w:rFonts w:ascii="小塚明朝 Pro L" w:eastAsiaTheme="majorEastAsia" w:hAnsi="小塚明朝 Pro L"/>
      <w:sz w:val="18"/>
      <w:szCs w:val="21"/>
    </w:rPr>
  </w:style>
  <w:style w:type="paragraph" w:styleId="af6">
    <w:name w:val="footnote text"/>
    <w:basedOn w:val="a"/>
    <w:link w:val="af7"/>
    <w:uiPriority w:val="99"/>
    <w:semiHidden/>
    <w:unhideWhenUsed/>
    <w:rsid w:val="00E27EEB"/>
    <w:pPr>
      <w:snapToGrid w:val="0"/>
    </w:pPr>
  </w:style>
  <w:style w:type="character" w:customStyle="1" w:styleId="af7">
    <w:name w:val="脚注文字列 (文字)"/>
    <w:basedOn w:val="a0"/>
    <w:link w:val="af6"/>
    <w:uiPriority w:val="99"/>
    <w:semiHidden/>
    <w:rsid w:val="00E27EEB"/>
  </w:style>
  <w:style w:type="character" w:customStyle="1" w:styleId="on-date">
    <w:name w:val="on-date"/>
    <w:basedOn w:val="a0"/>
    <w:rsid w:val="00F35E43"/>
  </w:style>
  <w:style w:type="character" w:customStyle="1" w:styleId="by-author">
    <w:name w:val="by-author"/>
    <w:basedOn w:val="a0"/>
    <w:rsid w:val="00F35E43"/>
  </w:style>
  <w:style w:type="character" w:customStyle="1" w:styleId="author">
    <w:name w:val="author"/>
    <w:basedOn w:val="a0"/>
    <w:rsid w:val="00F35E43"/>
  </w:style>
  <w:style w:type="paragraph" w:styleId="Web">
    <w:name w:val="Normal (Web)"/>
    <w:basedOn w:val="a"/>
    <w:uiPriority w:val="99"/>
    <w:semiHidden/>
    <w:unhideWhenUsed/>
    <w:rsid w:val="00F35E43"/>
    <w:pPr>
      <w:spacing w:before="100" w:beforeAutospacing="1" w:after="100" w:afterAutospacing="1"/>
    </w:pPr>
    <w:rPr>
      <w:lang w:bidi="he-IL"/>
    </w:rPr>
  </w:style>
  <w:style w:type="character" w:styleId="af8">
    <w:name w:val="Strong"/>
    <w:basedOn w:val="a0"/>
    <w:uiPriority w:val="22"/>
    <w:qFormat/>
    <w:rsid w:val="00AC60AD"/>
    <w:rPr>
      <w:b/>
      <w:bCs/>
    </w:rPr>
  </w:style>
  <w:style w:type="paragraph" w:customStyle="1" w:styleId="21">
    <w:name w:val="スタイル2"/>
    <w:basedOn w:val="a8"/>
    <w:rsid w:val="001A6C8B"/>
  </w:style>
  <w:style w:type="paragraph" w:customStyle="1" w:styleId="p1">
    <w:name w:val="p1"/>
    <w:basedOn w:val="a"/>
    <w:rsid w:val="00795FD4"/>
    <w:rPr>
      <w:rFonts w:ascii="Hiragino Kaku Gothic ProN" w:hAnsi="Hiragino Kaku Gothic ProN"/>
      <w:color w:val="000000"/>
      <w:sz w:val="17"/>
      <w:szCs w:val="17"/>
    </w:rPr>
  </w:style>
  <w:style w:type="paragraph" w:customStyle="1" w:styleId="p2">
    <w:name w:val="p2"/>
    <w:basedOn w:val="a"/>
    <w:rsid w:val="00795FD4"/>
    <w:rPr>
      <w:rFonts w:ascii="Hiragino Kaku Gothic ProN" w:hAnsi="Hiragino Kaku Gothic ProN"/>
      <w:color w:val="000000"/>
      <w:sz w:val="17"/>
      <w:szCs w:val="17"/>
    </w:rPr>
  </w:style>
  <w:style w:type="character" w:customStyle="1" w:styleId="s1">
    <w:name w:val="s1"/>
    <w:basedOn w:val="a0"/>
    <w:rsid w:val="00795FD4"/>
    <w:rPr>
      <w:rFonts w:ascii="HiraKakuProN-W3" w:hAnsi="HiraKakuProN-W3" w:hint="default"/>
      <w:b w:val="0"/>
      <w:bCs w:val="0"/>
      <w:i w:val="0"/>
      <w:iCs w:val="0"/>
      <w:sz w:val="22"/>
      <w:szCs w:val="22"/>
    </w:rPr>
  </w:style>
  <w:style w:type="paragraph" w:styleId="af9">
    <w:name w:val="List Paragraph"/>
    <w:basedOn w:val="a"/>
    <w:uiPriority w:val="34"/>
    <w:qFormat/>
    <w:rsid w:val="003A71B9"/>
    <w:pPr>
      <w:ind w:leftChars="400" w:left="840"/>
    </w:pPr>
  </w:style>
  <w:style w:type="paragraph" w:customStyle="1" w:styleId="font-claude-response-body">
    <w:name w:val="font-claude-response-body"/>
    <w:basedOn w:val="a"/>
    <w:rsid w:val="009067D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9594397">
      <w:bodyDiv w:val="1"/>
      <w:marLeft w:val="0"/>
      <w:marRight w:val="0"/>
      <w:marTop w:val="0"/>
      <w:marBottom w:val="0"/>
      <w:divBdr>
        <w:top w:val="none" w:sz="0" w:space="0" w:color="auto"/>
        <w:left w:val="none" w:sz="0" w:space="0" w:color="auto"/>
        <w:bottom w:val="none" w:sz="0" w:space="0" w:color="auto"/>
        <w:right w:val="none" w:sz="0" w:space="0" w:color="auto"/>
      </w:divBdr>
    </w:div>
    <w:div w:id="182285846">
      <w:bodyDiv w:val="1"/>
      <w:marLeft w:val="0"/>
      <w:marRight w:val="0"/>
      <w:marTop w:val="0"/>
      <w:marBottom w:val="0"/>
      <w:divBdr>
        <w:top w:val="none" w:sz="0" w:space="0" w:color="auto"/>
        <w:left w:val="none" w:sz="0" w:space="0" w:color="auto"/>
        <w:bottom w:val="none" w:sz="0" w:space="0" w:color="auto"/>
        <w:right w:val="none" w:sz="0" w:space="0" w:color="auto"/>
      </w:divBdr>
    </w:div>
    <w:div w:id="317732782">
      <w:bodyDiv w:val="1"/>
      <w:marLeft w:val="0"/>
      <w:marRight w:val="0"/>
      <w:marTop w:val="0"/>
      <w:marBottom w:val="0"/>
      <w:divBdr>
        <w:top w:val="none" w:sz="0" w:space="0" w:color="auto"/>
        <w:left w:val="none" w:sz="0" w:space="0" w:color="auto"/>
        <w:bottom w:val="none" w:sz="0" w:space="0" w:color="auto"/>
        <w:right w:val="none" w:sz="0" w:space="0" w:color="auto"/>
      </w:divBdr>
    </w:div>
    <w:div w:id="550730535">
      <w:bodyDiv w:val="1"/>
      <w:marLeft w:val="0"/>
      <w:marRight w:val="0"/>
      <w:marTop w:val="0"/>
      <w:marBottom w:val="0"/>
      <w:divBdr>
        <w:top w:val="none" w:sz="0" w:space="0" w:color="auto"/>
        <w:left w:val="none" w:sz="0" w:space="0" w:color="auto"/>
        <w:bottom w:val="none" w:sz="0" w:space="0" w:color="auto"/>
        <w:right w:val="none" w:sz="0" w:space="0" w:color="auto"/>
      </w:divBdr>
    </w:div>
    <w:div w:id="642270377">
      <w:bodyDiv w:val="1"/>
      <w:marLeft w:val="0"/>
      <w:marRight w:val="0"/>
      <w:marTop w:val="0"/>
      <w:marBottom w:val="0"/>
      <w:divBdr>
        <w:top w:val="none" w:sz="0" w:space="0" w:color="auto"/>
        <w:left w:val="none" w:sz="0" w:space="0" w:color="auto"/>
        <w:bottom w:val="none" w:sz="0" w:space="0" w:color="auto"/>
        <w:right w:val="none" w:sz="0" w:space="0" w:color="auto"/>
      </w:divBdr>
    </w:div>
    <w:div w:id="720323918">
      <w:bodyDiv w:val="1"/>
      <w:marLeft w:val="0"/>
      <w:marRight w:val="0"/>
      <w:marTop w:val="0"/>
      <w:marBottom w:val="0"/>
      <w:divBdr>
        <w:top w:val="none" w:sz="0" w:space="0" w:color="auto"/>
        <w:left w:val="none" w:sz="0" w:space="0" w:color="auto"/>
        <w:bottom w:val="none" w:sz="0" w:space="0" w:color="auto"/>
        <w:right w:val="none" w:sz="0" w:space="0" w:color="auto"/>
      </w:divBdr>
    </w:div>
    <w:div w:id="799763214">
      <w:bodyDiv w:val="1"/>
      <w:marLeft w:val="0"/>
      <w:marRight w:val="0"/>
      <w:marTop w:val="0"/>
      <w:marBottom w:val="0"/>
      <w:divBdr>
        <w:top w:val="none" w:sz="0" w:space="0" w:color="auto"/>
        <w:left w:val="none" w:sz="0" w:space="0" w:color="auto"/>
        <w:bottom w:val="none" w:sz="0" w:space="0" w:color="auto"/>
        <w:right w:val="none" w:sz="0" w:space="0" w:color="auto"/>
      </w:divBdr>
    </w:div>
    <w:div w:id="867718933">
      <w:bodyDiv w:val="1"/>
      <w:marLeft w:val="0"/>
      <w:marRight w:val="0"/>
      <w:marTop w:val="0"/>
      <w:marBottom w:val="0"/>
      <w:divBdr>
        <w:top w:val="none" w:sz="0" w:space="0" w:color="auto"/>
        <w:left w:val="none" w:sz="0" w:space="0" w:color="auto"/>
        <w:bottom w:val="none" w:sz="0" w:space="0" w:color="auto"/>
        <w:right w:val="none" w:sz="0" w:space="0" w:color="auto"/>
      </w:divBdr>
    </w:div>
    <w:div w:id="880478029">
      <w:bodyDiv w:val="1"/>
      <w:marLeft w:val="0"/>
      <w:marRight w:val="0"/>
      <w:marTop w:val="0"/>
      <w:marBottom w:val="0"/>
      <w:divBdr>
        <w:top w:val="none" w:sz="0" w:space="0" w:color="auto"/>
        <w:left w:val="none" w:sz="0" w:space="0" w:color="auto"/>
        <w:bottom w:val="none" w:sz="0" w:space="0" w:color="auto"/>
        <w:right w:val="none" w:sz="0" w:space="0" w:color="auto"/>
      </w:divBdr>
    </w:div>
    <w:div w:id="981353428">
      <w:bodyDiv w:val="1"/>
      <w:marLeft w:val="0"/>
      <w:marRight w:val="0"/>
      <w:marTop w:val="0"/>
      <w:marBottom w:val="0"/>
      <w:divBdr>
        <w:top w:val="none" w:sz="0" w:space="0" w:color="auto"/>
        <w:left w:val="none" w:sz="0" w:space="0" w:color="auto"/>
        <w:bottom w:val="none" w:sz="0" w:space="0" w:color="auto"/>
        <w:right w:val="none" w:sz="0" w:space="0" w:color="auto"/>
      </w:divBdr>
    </w:div>
    <w:div w:id="1028677399">
      <w:bodyDiv w:val="1"/>
      <w:marLeft w:val="0"/>
      <w:marRight w:val="0"/>
      <w:marTop w:val="0"/>
      <w:marBottom w:val="0"/>
      <w:divBdr>
        <w:top w:val="none" w:sz="0" w:space="0" w:color="auto"/>
        <w:left w:val="none" w:sz="0" w:space="0" w:color="auto"/>
        <w:bottom w:val="none" w:sz="0" w:space="0" w:color="auto"/>
        <w:right w:val="none" w:sz="0" w:space="0" w:color="auto"/>
      </w:divBdr>
    </w:div>
    <w:div w:id="1062094751">
      <w:bodyDiv w:val="1"/>
      <w:marLeft w:val="0"/>
      <w:marRight w:val="0"/>
      <w:marTop w:val="0"/>
      <w:marBottom w:val="0"/>
      <w:divBdr>
        <w:top w:val="none" w:sz="0" w:space="0" w:color="auto"/>
        <w:left w:val="none" w:sz="0" w:space="0" w:color="auto"/>
        <w:bottom w:val="none" w:sz="0" w:space="0" w:color="auto"/>
        <w:right w:val="none" w:sz="0" w:space="0" w:color="auto"/>
      </w:divBdr>
      <w:divsChild>
        <w:div w:id="808061293">
          <w:marLeft w:val="0"/>
          <w:marRight w:val="0"/>
          <w:marTop w:val="0"/>
          <w:marBottom w:val="0"/>
          <w:divBdr>
            <w:top w:val="none" w:sz="0" w:space="0" w:color="auto"/>
            <w:left w:val="none" w:sz="0" w:space="0" w:color="auto"/>
            <w:bottom w:val="none" w:sz="0" w:space="0" w:color="auto"/>
            <w:right w:val="none" w:sz="0" w:space="0" w:color="auto"/>
          </w:divBdr>
        </w:div>
        <w:div w:id="766577773">
          <w:marLeft w:val="0"/>
          <w:marRight w:val="0"/>
          <w:marTop w:val="0"/>
          <w:marBottom w:val="0"/>
          <w:divBdr>
            <w:top w:val="none" w:sz="0" w:space="0" w:color="auto"/>
            <w:left w:val="none" w:sz="0" w:space="0" w:color="auto"/>
            <w:bottom w:val="none" w:sz="0" w:space="0" w:color="auto"/>
            <w:right w:val="none" w:sz="0" w:space="0" w:color="auto"/>
          </w:divBdr>
        </w:div>
      </w:divsChild>
    </w:div>
    <w:div w:id="1255170949">
      <w:bodyDiv w:val="1"/>
      <w:marLeft w:val="0"/>
      <w:marRight w:val="0"/>
      <w:marTop w:val="0"/>
      <w:marBottom w:val="0"/>
      <w:divBdr>
        <w:top w:val="none" w:sz="0" w:space="0" w:color="auto"/>
        <w:left w:val="none" w:sz="0" w:space="0" w:color="auto"/>
        <w:bottom w:val="none" w:sz="0" w:space="0" w:color="auto"/>
        <w:right w:val="none" w:sz="0" w:space="0" w:color="auto"/>
      </w:divBdr>
    </w:div>
    <w:div w:id="1262223859">
      <w:bodyDiv w:val="1"/>
      <w:marLeft w:val="0"/>
      <w:marRight w:val="0"/>
      <w:marTop w:val="0"/>
      <w:marBottom w:val="0"/>
      <w:divBdr>
        <w:top w:val="none" w:sz="0" w:space="0" w:color="auto"/>
        <w:left w:val="none" w:sz="0" w:space="0" w:color="auto"/>
        <w:bottom w:val="none" w:sz="0" w:space="0" w:color="auto"/>
        <w:right w:val="none" w:sz="0" w:space="0" w:color="auto"/>
      </w:divBdr>
    </w:div>
    <w:div w:id="1308707844">
      <w:bodyDiv w:val="1"/>
      <w:marLeft w:val="0"/>
      <w:marRight w:val="0"/>
      <w:marTop w:val="0"/>
      <w:marBottom w:val="0"/>
      <w:divBdr>
        <w:top w:val="none" w:sz="0" w:space="0" w:color="auto"/>
        <w:left w:val="none" w:sz="0" w:space="0" w:color="auto"/>
        <w:bottom w:val="none" w:sz="0" w:space="0" w:color="auto"/>
        <w:right w:val="none" w:sz="0" w:space="0" w:color="auto"/>
      </w:divBdr>
      <w:divsChild>
        <w:div w:id="1880629079">
          <w:marLeft w:val="0"/>
          <w:marRight w:val="0"/>
          <w:marTop w:val="0"/>
          <w:marBottom w:val="0"/>
          <w:divBdr>
            <w:top w:val="none" w:sz="0" w:space="0" w:color="auto"/>
            <w:left w:val="none" w:sz="0" w:space="0" w:color="auto"/>
            <w:bottom w:val="none" w:sz="0" w:space="0" w:color="auto"/>
            <w:right w:val="none" w:sz="0" w:space="0" w:color="auto"/>
          </w:divBdr>
        </w:div>
      </w:divsChild>
    </w:div>
    <w:div w:id="1511797629">
      <w:bodyDiv w:val="1"/>
      <w:marLeft w:val="0"/>
      <w:marRight w:val="0"/>
      <w:marTop w:val="0"/>
      <w:marBottom w:val="0"/>
      <w:divBdr>
        <w:top w:val="none" w:sz="0" w:space="0" w:color="auto"/>
        <w:left w:val="none" w:sz="0" w:space="0" w:color="auto"/>
        <w:bottom w:val="none" w:sz="0" w:space="0" w:color="auto"/>
        <w:right w:val="none" w:sz="0" w:space="0" w:color="auto"/>
      </w:divBdr>
      <w:divsChild>
        <w:div w:id="836968831">
          <w:marLeft w:val="0"/>
          <w:marRight w:val="0"/>
          <w:marTop w:val="0"/>
          <w:marBottom w:val="0"/>
          <w:divBdr>
            <w:top w:val="none" w:sz="0" w:space="0" w:color="auto"/>
            <w:left w:val="none" w:sz="0" w:space="0" w:color="auto"/>
            <w:bottom w:val="none" w:sz="0" w:space="0" w:color="auto"/>
            <w:right w:val="none" w:sz="0" w:space="0" w:color="auto"/>
          </w:divBdr>
        </w:div>
        <w:div w:id="644550646">
          <w:marLeft w:val="0"/>
          <w:marRight w:val="0"/>
          <w:marTop w:val="0"/>
          <w:marBottom w:val="0"/>
          <w:divBdr>
            <w:top w:val="none" w:sz="0" w:space="0" w:color="auto"/>
            <w:left w:val="none" w:sz="0" w:space="0" w:color="auto"/>
            <w:bottom w:val="none" w:sz="0" w:space="0" w:color="auto"/>
            <w:right w:val="none" w:sz="0" w:space="0" w:color="auto"/>
          </w:divBdr>
        </w:div>
      </w:divsChild>
    </w:div>
    <w:div w:id="1580407970">
      <w:bodyDiv w:val="1"/>
      <w:marLeft w:val="0"/>
      <w:marRight w:val="0"/>
      <w:marTop w:val="0"/>
      <w:marBottom w:val="0"/>
      <w:divBdr>
        <w:top w:val="none" w:sz="0" w:space="0" w:color="auto"/>
        <w:left w:val="none" w:sz="0" w:space="0" w:color="auto"/>
        <w:bottom w:val="none" w:sz="0" w:space="0" w:color="auto"/>
        <w:right w:val="none" w:sz="0" w:space="0" w:color="auto"/>
      </w:divBdr>
    </w:div>
    <w:div w:id="1768425527">
      <w:bodyDiv w:val="1"/>
      <w:marLeft w:val="0"/>
      <w:marRight w:val="0"/>
      <w:marTop w:val="0"/>
      <w:marBottom w:val="0"/>
      <w:divBdr>
        <w:top w:val="none" w:sz="0" w:space="0" w:color="auto"/>
        <w:left w:val="none" w:sz="0" w:space="0" w:color="auto"/>
        <w:bottom w:val="none" w:sz="0" w:space="0" w:color="auto"/>
        <w:right w:val="none" w:sz="0" w:space="0" w:color="auto"/>
      </w:divBdr>
    </w:div>
    <w:div w:id="1793016598">
      <w:bodyDiv w:val="1"/>
      <w:marLeft w:val="0"/>
      <w:marRight w:val="0"/>
      <w:marTop w:val="0"/>
      <w:marBottom w:val="0"/>
      <w:divBdr>
        <w:top w:val="none" w:sz="0" w:space="0" w:color="auto"/>
        <w:left w:val="none" w:sz="0" w:space="0" w:color="auto"/>
        <w:bottom w:val="none" w:sz="0" w:space="0" w:color="auto"/>
        <w:right w:val="none" w:sz="0" w:space="0" w:color="auto"/>
      </w:divBdr>
    </w:div>
    <w:div w:id="1862282210">
      <w:bodyDiv w:val="1"/>
      <w:marLeft w:val="0"/>
      <w:marRight w:val="0"/>
      <w:marTop w:val="0"/>
      <w:marBottom w:val="0"/>
      <w:divBdr>
        <w:top w:val="none" w:sz="0" w:space="0" w:color="auto"/>
        <w:left w:val="none" w:sz="0" w:space="0" w:color="auto"/>
        <w:bottom w:val="none" w:sz="0" w:space="0" w:color="auto"/>
        <w:right w:val="none" w:sz="0" w:space="0" w:color="auto"/>
      </w:divBdr>
    </w:div>
    <w:div w:id="1888638785">
      <w:bodyDiv w:val="1"/>
      <w:marLeft w:val="0"/>
      <w:marRight w:val="0"/>
      <w:marTop w:val="0"/>
      <w:marBottom w:val="0"/>
      <w:divBdr>
        <w:top w:val="none" w:sz="0" w:space="0" w:color="auto"/>
        <w:left w:val="none" w:sz="0" w:space="0" w:color="auto"/>
        <w:bottom w:val="none" w:sz="0" w:space="0" w:color="auto"/>
        <w:right w:val="none" w:sz="0" w:space="0" w:color="auto"/>
      </w:divBdr>
    </w:div>
    <w:div w:id="2007437247">
      <w:bodyDiv w:val="1"/>
      <w:marLeft w:val="0"/>
      <w:marRight w:val="0"/>
      <w:marTop w:val="0"/>
      <w:marBottom w:val="0"/>
      <w:divBdr>
        <w:top w:val="none" w:sz="0" w:space="0" w:color="auto"/>
        <w:left w:val="none" w:sz="0" w:space="0" w:color="auto"/>
        <w:bottom w:val="none" w:sz="0" w:space="0" w:color="auto"/>
        <w:right w:val="none" w:sz="0" w:space="0" w:color="auto"/>
      </w:divBdr>
    </w:div>
    <w:div w:id="2068607924">
      <w:bodyDiv w:val="1"/>
      <w:marLeft w:val="0"/>
      <w:marRight w:val="0"/>
      <w:marTop w:val="0"/>
      <w:marBottom w:val="0"/>
      <w:divBdr>
        <w:top w:val="none" w:sz="0" w:space="0" w:color="auto"/>
        <w:left w:val="none" w:sz="0" w:space="0" w:color="auto"/>
        <w:bottom w:val="none" w:sz="0" w:space="0" w:color="auto"/>
        <w:right w:val="none" w:sz="0" w:space="0" w:color="auto"/>
      </w:divBdr>
    </w:div>
    <w:div w:id="21123848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yoshiakinagumo/Library/Group%20Containers/UBF8T346G9.Office/User%20Content.localized/Templates.localized/&#12486;&#12531;&#12501;&#12442;&#12524;&#12540;&#12488;&#21338;&#22763;.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E5BA7D-0FA3-41F4-B8E6-5482DFEF7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テンプレート博士.dotx</Template>
  <TotalTime>198</TotalTime>
  <Pages>9</Pages>
  <Words>1224</Words>
  <Characters>6981</Characters>
  <Application>Microsoft Office Word</Application>
  <DocSecurity>0</DocSecurity>
  <Lines>58</Lines>
  <Paragraphs>16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Yoshiaki Nagumo</dc:creator>
  <cp:lastModifiedBy>南雲嘉明</cp:lastModifiedBy>
  <cp:revision>3</cp:revision>
  <cp:lastPrinted>2026-06-21T01:00:00Z</cp:lastPrinted>
  <dcterms:created xsi:type="dcterms:W3CDTF">2026-06-20T19:27:00Z</dcterms:created>
  <dcterms:modified xsi:type="dcterms:W3CDTF">2026-06-27T22:52:00Z</dcterms:modified>
</cp:coreProperties>
</file>