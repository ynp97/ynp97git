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B2E3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9779B2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#</w:t>
      </w:r>
      <w:r>
        <w:rPr>
          <w:rFonts w:ascii="Meiryo UI" w:hAnsi="Meiryo UI"/>
          <w:color w:val="000000"/>
        </w:rPr>
        <w:t xml:space="preserve"> マルコ1:21-28 「権威ある新しい教え」</w:t>
      </w:r>
    </w:p>
    <w:p w14:paraId="3C87744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3852E4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マルコの福音書を続けて読んでいます。</w:t>
      </w:r>
    </w:p>
    <w:p w14:paraId="174D02C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07073D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イエス様は「時が満ち、神の国が近づいた」と宣言されました（1:15）。そして先回、四人の漁師を弟子として召されました。</w:t>
      </w:r>
    </w:p>
    <w:p w14:paraId="7519005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B2F898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では、その「神の国が近づいた」とは、何のことだったのでしょうか。</w:t>
      </w:r>
    </w:p>
    <w:p w14:paraId="49BD2AE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923FF1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ことばだけの宣言だったのでしょうか。</w:t>
      </w:r>
    </w:p>
    <w:p w14:paraId="74FD018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9303D2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今日の箇所で、それが初めて、目に見える出来事になります。</w:t>
      </w:r>
    </w:p>
    <w:p w14:paraId="3AA617E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0EF7E2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もう一つ、今日の箇所は、私たちの急所に触れてきます。</w:t>
      </w:r>
    </w:p>
    <w:p w14:paraId="4EC7E02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4EF42A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私たちの中には、「自分ではどうにもならないもの」があるからです。</w:t>
      </w:r>
    </w:p>
    <w:p w14:paraId="49DC347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FD59D7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手放せない怒り。消えない不安。やめられない習慣。</w:t>
      </w:r>
    </w:p>
    <w:p w14:paraId="6107793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6C2CEC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今日の箇所は、まさにそこに語りかける物語です。読んでいきましょう。</w:t>
      </w:r>
    </w:p>
    <w:p w14:paraId="2A84B72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0728EC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---</w:t>
      </w:r>
    </w:p>
    <w:p w14:paraId="05DB888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211C45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##</w:t>
      </w:r>
      <w:r>
        <w:rPr>
          <w:rFonts w:ascii="Meiryo UI" w:hAnsi="Meiryo UI"/>
          <w:color w:val="000000"/>
        </w:rPr>
        <w:t xml:space="preserve"> 一、権威ある者として（21〜22節）</w:t>
      </w:r>
    </w:p>
    <w:p w14:paraId="0EA7006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7C7100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**</w:t>
      </w:r>
      <w:r>
        <w:rPr>
          <w:rFonts w:ascii="Meiryo UI" w:hAnsi="Meiryo UI"/>
          <w:b/>
          <w:bCs/>
          <w:color w:val="000000"/>
        </w:rPr>
        <w:t>マルコ1:21</w:t>
      </w:r>
      <w:r>
        <w:rPr>
          <w:rFonts w:ascii="Meiryo UI" w:hAnsi="Meiryo UI"/>
        </w:rPr>
        <w:t>**</w:t>
      </w:r>
      <w:r>
        <w:rPr>
          <w:rFonts w:ascii="Meiryo UI" w:hAnsi="Meiryo UI"/>
          <w:color w:val="000000"/>
        </w:rPr>
        <w:t xml:space="preserve"> それから、一行はカペナウムに入った。そしてすぐに、イエスは安息日に会堂に入って教えられた。</w:t>
      </w:r>
    </w:p>
    <w:p w14:paraId="6ABE1D7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A7CC73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カペナウムは、ガリラヤ湖の北西の岸にある漁師町です。ここがイエス様の活動の拠点になっていきます。</w:t>
      </w:r>
    </w:p>
    <w:p w14:paraId="3FF3DEF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9BDEDA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「すぐに」ということば、また出てきました。</w:t>
      </w:r>
    </w:p>
    <w:p w14:paraId="5653929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F2B59A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 w:cs="ＭＳ 明朝" w:hint="eastAsia"/>
          <w:color w:val="000000"/>
        </w:rPr>
        <w:t>※</w:t>
      </w:r>
      <w:r>
        <w:rPr>
          <w:rFonts w:ascii="Meiryo UI" w:hAnsi="Meiryo UI"/>
          <w:color w:val="000000"/>
        </w:rPr>
        <w:t>「すぐに」＝ギリシャ語「エウテュス（ε</w:t>
      </w:r>
      <w:r>
        <w:rPr>
          <w:rFonts w:ascii="Arial" w:hAnsi="Arial" w:cs="Arial"/>
          <w:color w:val="000000"/>
        </w:rPr>
        <w:t>ὐ</w:t>
      </w:r>
      <w:r>
        <w:rPr>
          <w:rFonts w:ascii="Meiryo UI" w:hAnsi="Meiryo UI"/>
          <w:color w:val="000000"/>
        </w:rPr>
        <w:t>θύς）」。マルコの福音書全体で約40回。畳みかけるようなスピード感を生む、マルコの特徴語。</w:t>
      </w:r>
    </w:p>
    <w:p w14:paraId="1D1C7C9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8E3B96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神の国は、ゆっくり歩いて来るのではありません。押し寄せて来るのです。</w:t>
      </w:r>
    </w:p>
    <w:p w14:paraId="034C0EB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7DC5C38" w14:textId="77777777" w:rsid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イエス様は安息日に会堂に入り、教えられました。</w:t>
      </w:r>
    </w:p>
    <w:p w14:paraId="4B6CF079" w14:textId="77777777" w:rsid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916EA7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ここで、イエス様が「会堂で」教えられた、という点にも心を留めたいのです。</w:t>
      </w:r>
    </w:p>
    <w:p w14:paraId="436B60D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07BC3B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荒野で叫んだヨハネと違い、イエス様は、人々が毎週集まっている礼拝の真ん中に入って行かれました。当時の会堂では、ふさわしいと認められた人が、聖書の朗読と解き明かしを求められることがありました。イエス様は、その慣習の枠の中に、ごく自然に入って行かれたのです。</w:t>
      </w:r>
    </w:p>
    <w:p w14:paraId="1305011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5233F9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神の国の宣教は、特別な舞台からではなく、人々がいつも神様を礼拝している、その場所から始まりました。</w:t>
      </w:r>
    </w:p>
    <w:p w14:paraId="7BCA817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2D6DBF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ところで、不思議なことに気づきます。</w:t>
      </w:r>
    </w:p>
    <w:p w14:paraId="27C1BC7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E6724D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マルコは、イエス様が「何を」教えられたのか、その内容を一切書いていないのです。</w:t>
      </w:r>
    </w:p>
    <w:p w14:paraId="65FD84F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9E2629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マルコの関心は、そこにはありません。「何を」ではなく、「どんな権威で」教えられたか。そこに全体重がかかっています。</w:t>
      </w:r>
    </w:p>
    <w:p w14:paraId="0CED7F3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E374A7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**</w:t>
      </w:r>
      <w:r>
        <w:rPr>
          <w:rFonts w:ascii="Meiryo UI" w:hAnsi="Meiryo UI"/>
          <w:b/>
          <w:bCs/>
          <w:color w:val="000000"/>
        </w:rPr>
        <w:t>マルコ1:22</w:t>
      </w:r>
      <w:r>
        <w:rPr>
          <w:rFonts w:ascii="Meiryo UI" w:hAnsi="Meiryo UI"/>
        </w:rPr>
        <w:t>**</w:t>
      </w:r>
      <w:r>
        <w:rPr>
          <w:rFonts w:ascii="Meiryo UI" w:hAnsi="Meiryo UI"/>
          <w:color w:val="000000"/>
        </w:rPr>
        <w:t xml:space="preserve"> 人々はその教えに驚いた。イエスが、律法学者たちのようにではなく、権威ある者として教えられたからである。</w:t>
      </w:r>
    </w:p>
    <w:p w14:paraId="7A2F672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795336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人々は「驚いた」とあります。</w:t>
      </w:r>
    </w:p>
    <w:p w14:paraId="01E220B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B0E7AC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 w:cs="ＭＳ 明朝" w:hint="eastAsia"/>
          <w:color w:val="000000"/>
        </w:rPr>
        <w:t>※</w:t>
      </w:r>
      <w:r>
        <w:rPr>
          <w:rFonts w:ascii="Meiryo UI" w:hAnsi="Meiryo UI"/>
          <w:color w:val="000000"/>
        </w:rPr>
        <w:t>「驚いた」＝ギリシャ語「エクプレッソマイ（</w:t>
      </w:r>
      <w:r>
        <w:rPr>
          <w:rFonts w:ascii="Arial" w:hAnsi="Arial" w:cs="Arial"/>
          <w:color w:val="000000"/>
        </w:rPr>
        <w:t>ἐ</w:t>
      </w:r>
      <w:r>
        <w:rPr>
          <w:rFonts w:ascii="Meiryo UI" w:hAnsi="Meiryo UI"/>
          <w:color w:val="000000"/>
        </w:rPr>
        <w:t>κπλήσσω）」。「外へ」＋「打つ」。打たれて、我を失うほどの衝撃。</w:t>
      </w:r>
    </w:p>
    <w:p w14:paraId="5588094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ED86DA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「いいお話だったね」という感心ではありません。自分の外へ叩き出されるような衝撃です。</w:t>
      </w:r>
    </w:p>
    <w:p w14:paraId="2FF3E52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AABE80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なぜでしょうか。律法学者たちとの違いが理由だ、と書かれています。</w:t>
      </w:r>
    </w:p>
    <w:p w14:paraId="6FF252D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E605E8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律法学者は、伝統を引用して教えました。「ラビ・ヒレルはこう言った」「先人はこう解釈した」と、先例の権威に寄りかかって語ったのです。</w:t>
      </w:r>
    </w:p>
    <w:p w14:paraId="1216BD2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D635AC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それは、いわば借り物の権威です。</w:t>
      </w:r>
    </w:p>
    <w:p w14:paraId="379E8DC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8B23DC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しかしイエス様は、誰の名前も借りませんでした。ご自分のうちに権威を持つ方として、語られたのです。</w:t>
      </w:r>
    </w:p>
    <w:p w14:paraId="48F8A20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56CE33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この「権威」ということばを、覚えておいてください。</w:t>
      </w:r>
    </w:p>
    <w:p w14:paraId="3D55E52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3444AF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 w:cs="ＭＳ 明朝" w:hint="eastAsia"/>
          <w:color w:val="000000"/>
        </w:rPr>
        <w:t>※</w:t>
      </w:r>
      <w:r>
        <w:rPr>
          <w:rFonts w:ascii="Meiryo UI" w:hAnsi="Meiryo UI"/>
          <w:color w:val="000000"/>
        </w:rPr>
        <w:t>「権威」＝ギリシャ語「エクスーシア（</w:t>
      </w:r>
      <w:r>
        <w:rPr>
          <w:rFonts w:ascii="Arial" w:hAnsi="Arial" w:cs="Arial"/>
          <w:color w:val="000000"/>
        </w:rPr>
        <w:t>ἐ</w:t>
      </w:r>
      <w:r>
        <w:rPr>
          <w:rFonts w:ascii="Meiryo UI" w:hAnsi="Meiryo UI"/>
          <w:color w:val="000000"/>
        </w:rPr>
        <w:t>ξουσία）」。正当な権能・支配権。22節と27節に繰り返され、今日の箇所全体を挟み込む鍵のことば。</w:t>
      </w:r>
    </w:p>
    <w:p w14:paraId="0DFD3BCE" w14:textId="77777777" w:rsid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3FB6D4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では、その「権威ある教え」とは、実際にはどんな教えだったのでしょうか。</w:t>
      </w:r>
    </w:p>
    <w:p w14:paraId="3D07EAC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AEB1B1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マルコは内容を記しませんが、山上の説教（マタイ5〜7章）に、その響きを聞くことができます。「〜と言われていたのを、あなたがたは聞いています。しかし、わたしはあなたがたに言います」（マタイ5:21〜22など）。先人の解釈を積み重ねるのではなく、律法の奥にある神様の御心そのものを、まっすぐに突く教えです。宗教的な決まりごとの表面を超えて、人の心の本質にまで届くのです。</w:t>
      </w:r>
    </w:p>
    <w:p w14:paraId="0BEA768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A08BCC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マタイも、山上の説教をこう結んでいます。「イエスがこれらのことばを語り終えられると、群衆はその教えに驚いた。イエスが、彼らの律法学者たちのようにではなく、権威ある者として教えられたからである」（マタイ7:28〜29）。今日の箇所と、同じ驚きです。</w:t>
      </w:r>
    </w:p>
    <w:p w14:paraId="63E8506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6EBFF4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lastRenderedPageBreak/>
        <w:t>---</w:t>
      </w:r>
    </w:p>
    <w:p w14:paraId="66AD8F3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B5C79A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##</w:t>
      </w:r>
      <w:r>
        <w:rPr>
          <w:rFonts w:ascii="Meiryo UI" w:hAnsi="Meiryo UI"/>
          <w:color w:val="000000"/>
        </w:rPr>
        <w:t xml:space="preserve"> 二、会堂の中の叫び（23〜24節）</w:t>
      </w:r>
    </w:p>
    <w:p w14:paraId="15B34CB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A91DA0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**</w:t>
      </w:r>
      <w:r>
        <w:rPr>
          <w:rFonts w:ascii="Meiryo UI" w:hAnsi="Meiryo UI"/>
          <w:b/>
          <w:bCs/>
          <w:color w:val="000000"/>
        </w:rPr>
        <w:t>マルコ1:23</w:t>
      </w:r>
      <w:r>
        <w:rPr>
          <w:rFonts w:ascii="Meiryo UI" w:hAnsi="Meiryo UI"/>
        </w:rPr>
        <w:t>**</w:t>
      </w:r>
      <w:r>
        <w:rPr>
          <w:rFonts w:ascii="Meiryo UI" w:hAnsi="Meiryo UI"/>
          <w:color w:val="000000"/>
        </w:rPr>
        <w:t xml:space="preserve"> すると、すぐに、彼らの会堂に汚れた霊につかれた人がいて、叫んで言った。</w:t>
      </w:r>
    </w:p>
    <w:p w14:paraId="6866DD9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**</w:t>
      </w:r>
      <w:r>
        <w:rPr>
          <w:rFonts w:ascii="Meiryo UI" w:hAnsi="Meiryo UI"/>
          <w:b/>
          <w:bCs/>
          <w:color w:val="000000"/>
        </w:rPr>
        <w:t>マルコ1:24</w:t>
      </w:r>
      <w:r>
        <w:rPr>
          <w:rFonts w:ascii="Meiryo UI" w:hAnsi="Meiryo UI"/>
        </w:rPr>
        <w:t>**</w:t>
      </w:r>
      <w:r>
        <w:rPr>
          <w:rFonts w:ascii="Meiryo UI" w:hAnsi="Meiryo UI"/>
          <w:color w:val="000000"/>
        </w:rPr>
        <w:t xml:space="preserve"> 「ナザレのイエス、私たちにいったい何をしようとするのですか。あなたは私たちを滅ぼしに来たのですか。私はあなたがどなたか知っています。神の聖者です。」</w:t>
      </w:r>
    </w:p>
    <w:p w14:paraId="4D4FE4E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D0CBC0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驚くべきことに、その人は会堂の中にいました。</w:t>
      </w:r>
    </w:p>
    <w:p w14:paraId="10098208" w14:textId="4A10E3D1" w:rsid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93B725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なぜ、その人は会堂の中にいたのでしょうか。そこに深い意味を見るべきでしょうか。</w:t>
      </w:r>
    </w:p>
    <w:p w14:paraId="01C5431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773BBC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本文は、理由を説明しません。ですから、深読みを重ねることは慎みたいと思います。ただ、一つの事実は動きません。この霊は、毎週礼拝が行われ、聖書が朗読されるその場所に、それまで静かに居座ることができていた、ということです。</w:t>
      </w:r>
    </w:p>
    <w:p w14:paraId="62D2646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AC1842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騒ぎが起きたのは、イエス様が来られたときでした。</w:t>
      </w:r>
    </w:p>
    <w:p w14:paraId="0A265CE2" w14:textId="77777777" w:rsidR="006B251E" w:rsidRPr="006B251E" w:rsidRDefault="006B251E" w:rsidP="006B251E">
      <w:pPr>
        <w:pStyle w:val="a8"/>
        <w:rPr>
          <w:rFonts w:ascii="Meiryo UI" w:hAnsi="Meiryo UI" w:hint="eastAsia"/>
          <w:color w:val="000000"/>
        </w:rPr>
      </w:pPr>
    </w:p>
    <w:p w14:paraId="0263E7E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本文は詳しく語りませんが、聖なる方が近づいたとき、それまで隠れていたものが、隠れていられなくなった。そう読むことができると思います。</w:t>
      </w:r>
    </w:p>
    <w:p w14:paraId="4DC4617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1DCA05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礼拝の場に身を置くことと、聖なる方に出会うこと。この二つは、同じではないのです。</w:t>
      </w:r>
    </w:p>
    <w:p w14:paraId="0800600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171DE3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「私たちにいったい何をしようとするのですか」。</w:t>
      </w:r>
    </w:p>
    <w:p w14:paraId="5867C33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FB9B3C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これは旧約聖書に何度も出てくる、決まり文句です。「関わらないでくれ」「放っておいてくれ」という、距離を取ることばです。</w:t>
      </w:r>
    </w:p>
    <w:p w14:paraId="32325C1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102C74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思い出す場面があります。ツァレファテのやもめが、預言者エリヤに言いました。「神の人よ、あなたは私とどんな関わりがあるのでしょうか。あなたは私の罪を思い起こさせ……るために来られたのですか」（</w:t>
      </w:r>
      <w:r>
        <w:rPr>
          <w:rFonts w:ascii="Meiryo UI" w:hAnsi="Meiryo UI" w:cs="ＭＳ 明朝" w:hint="eastAsia"/>
          <w:color w:val="000000"/>
        </w:rPr>
        <w:t>Ⅰ</w:t>
      </w:r>
      <w:r>
        <w:rPr>
          <w:rFonts w:ascii="Meiryo UI" w:hAnsi="Meiryo UI"/>
          <w:color w:val="000000"/>
        </w:rPr>
        <w:t>列王記17:18）。</w:t>
      </w:r>
    </w:p>
    <w:p w14:paraId="72A4A79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1BF3FA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聖なる方が近づくと、人は自分の内側をあばかれる気がして、身構えるのです。</w:t>
      </w:r>
    </w:p>
    <w:p w14:paraId="10F9A8B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4C9123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「あなたは私たちを滅ぼしに来たのですか」。</w:t>
      </w:r>
    </w:p>
    <w:p w14:paraId="40CBF31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B39748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ここに注目してください。悪霊は、知っていたのです。</w:t>
      </w:r>
    </w:p>
    <w:p w14:paraId="16390BB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583DBE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イエス様の登場が、悪の支配の「終わりの始まり」であることを。神の国が近づいたということは、悪の勢力にとっては、裁きが近づいたということなのです。</w:t>
      </w:r>
    </w:p>
    <w:p w14:paraId="4E98E88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B1CEC7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そして霊は言います。「私はあなたがどなたか知っています。神の聖者です」。</w:t>
      </w:r>
    </w:p>
    <w:p w14:paraId="7FA95DC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F7EE05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lastRenderedPageBreak/>
        <w:t>古代の世界では、相手の名と正体を正確に言い当てることは、相手を支配する手がかりだと考えられていました。悪魔祓いの呪文でも、相手の正体を先に暴くことが、制圧の手段だったのです。</w:t>
      </w:r>
    </w:p>
    <w:p w14:paraId="6170ABF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A81039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つまりこの叫びは、降参ではありません。先制攻撃です。「お前の正体は割れているぞ」と、先に名指しして、主導権を握ろうとしたのです。</w:t>
      </w:r>
    </w:p>
    <w:p w14:paraId="02734C7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C4922D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ここで一つ、立ち止まって考えたい問いがあります。</w:t>
      </w:r>
    </w:p>
    <w:p w14:paraId="3CCA28A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286BFB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「悪の支配があった」と言うなら、それまで神様の主権はどこにあったのでしょうか。神様は負けていたのでしょうか。</w:t>
      </w:r>
    </w:p>
    <w:p w14:paraId="7675FE5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7AC0DA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聖書は、二つのことを同時に語ります。</w:t>
      </w:r>
    </w:p>
    <w:p w14:paraId="0E95823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8B2103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一方で、「地とそこに満ちているもの……は主のもの」（詩篇24:1）。神様の王権は、一度も失われていません。</w:t>
      </w:r>
    </w:p>
    <w:p w14:paraId="0224CE5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90CE0E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他方で、「全世界は悪い者の支配下にある」（</w:t>
      </w:r>
      <w:r>
        <w:rPr>
          <w:rFonts w:ascii="Meiryo UI" w:hAnsi="Meiryo UI" w:cs="ＭＳ 明朝" w:hint="eastAsia"/>
          <w:color w:val="000000"/>
        </w:rPr>
        <w:t>Ⅰ</w:t>
      </w:r>
      <w:r>
        <w:rPr>
          <w:rFonts w:ascii="Meiryo UI" w:hAnsi="Meiryo UI"/>
          <w:color w:val="000000"/>
        </w:rPr>
        <w:t>ヨハネ5:19）。</w:t>
      </w:r>
    </w:p>
    <w:p w14:paraId="5E1DF7E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EBD64C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矛盾しているようですが、こう考えると見えてきます。サタンは、王ではなく、簒奪者です。占領者です。ヨブ記の冒頭を見れば、サタンは神様の許しなしには指一本動かせません（ヨブ1:12）。</w:t>
      </w:r>
    </w:p>
    <w:p w14:paraId="02CF7DF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D20EAA9" w14:textId="77777777" w:rsid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なぜ神様がその占領を長く忍ばれたのか。その「なぜ」を、聖書は完全には説明しません。ここは、私たちも軽々しく答えを出さないほうがよいところです。</w:t>
      </w:r>
    </w:p>
    <w:p w14:paraId="51EBB074" w14:textId="77777777" w:rsid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054234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ただ、「それによって何が起こったのか」というところから、推し測ることは許されると思います。</w:t>
      </w:r>
    </w:p>
    <w:p w14:paraId="5761B95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18CCE5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神様は、悪を一瞬で踏みつぶす道を選ばれませんでした。選ばれたのは、御子を送り、十字架によって悪の力を打ち破る道です。考えてみてください。もし神様が悪を即座に滅ぼされるなら、悪に絡め取られている私たち罪人は、いったいどこに立てたでしょうか。</w:t>
      </w:r>
    </w:p>
    <w:p w14:paraId="072CB8D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8E8964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「主は……だれも滅びることなく、すべての人が悔い改めに進むことを望み、あなたがたに対して忍耐しておられるのです」（Ⅱペテロ3:9）。</w:t>
      </w:r>
    </w:p>
    <w:p w14:paraId="3CC1A32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401BE7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裁きが留められていた時間は、神様の敗北の時間ではなく、忍耐の時間だった。結果から見るなら、そう推し測ることができるのです。</w:t>
      </w:r>
    </w:p>
    <w:p w14:paraId="22D7457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791B2F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しかし、聖書がはっきり語ることがあります。</w:t>
      </w:r>
    </w:p>
    <w:p w14:paraId="6B8C60E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36FA68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神様は、占領を放置されなかった、ということです。</w:t>
      </w:r>
    </w:p>
    <w:p w14:paraId="6D54BD6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6F2AD8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神の国が近づいた」とは、正当な王が、ついに占領地に足を踏み入れられた、ということなのです。イエス様は後にこう言われます。「まず強い者を縛り上げなければ、だれも強い者の家に押し入って、家財を略奪することはできません」（マルコ3:27）。</w:t>
      </w:r>
    </w:p>
    <w:p w14:paraId="06F8B63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E742EF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この日、カペナウムの会堂で起きたのは、その王権が、目に見える形で行使された最初の場面でした。</w:t>
      </w:r>
    </w:p>
    <w:p w14:paraId="55D2265D" w14:textId="77777777" w:rsid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472F46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そこに、手に汗握る攻防はありません。神様は、作戦を練る必要すらないお方です。王が「出て行け」と言われた。それだけで、決着はついていたのです。</w:t>
      </w:r>
    </w:p>
    <w:p w14:paraId="47412F3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---</w:t>
      </w:r>
    </w:p>
    <w:p w14:paraId="2ABD0AE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158030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##</w:t>
      </w:r>
      <w:r>
        <w:rPr>
          <w:rFonts w:ascii="Meiryo UI" w:hAnsi="Meiryo UI"/>
          <w:color w:val="000000"/>
        </w:rPr>
        <w:t xml:space="preserve"> 三、黙れ、この人から出て行け（25〜26節）</w:t>
      </w:r>
    </w:p>
    <w:p w14:paraId="187A005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B6BAB5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**</w:t>
      </w:r>
      <w:r>
        <w:rPr>
          <w:rFonts w:ascii="Meiryo UI" w:hAnsi="Meiryo UI"/>
          <w:b/>
          <w:bCs/>
          <w:color w:val="000000"/>
        </w:rPr>
        <w:t>マルコ1:25</w:t>
      </w:r>
      <w:r>
        <w:rPr>
          <w:rFonts w:ascii="Meiryo UI" w:hAnsi="Meiryo UI"/>
        </w:rPr>
        <w:t>**</w:t>
      </w:r>
      <w:r>
        <w:rPr>
          <w:rFonts w:ascii="Meiryo UI" w:hAnsi="Meiryo UI"/>
          <w:color w:val="000000"/>
        </w:rPr>
        <w:t xml:space="preserve"> イエスは彼をしかって、「黙れ。この人から出て行け」と言われた。</w:t>
      </w:r>
    </w:p>
    <w:p w14:paraId="0C985EF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C7F7B4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イエス様の応答は、たった一語ずつの、二つの命令でした。</w:t>
      </w:r>
    </w:p>
    <w:p w14:paraId="51A914F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E95BD6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この「しかって」ということばが、実は神学的にとても重いのです。</w:t>
      </w:r>
    </w:p>
    <w:p w14:paraId="318F7C9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8ACAAB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 w:cs="ＭＳ 明朝" w:hint="eastAsia"/>
          <w:color w:val="000000"/>
        </w:rPr>
        <w:t>※</w:t>
      </w:r>
      <w:r>
        <w:rPr>
          <w:rFonts w:ascii="Meiryo UI" w:hAnsi="Meiryo UI"/>
          <w:color w:val="000000"/>
        </w:rPr>
        <w:t>「しかる」＝ギリシャ語「エピティマオー（</w:t>
      </w:r>
      <w:r>
        <w:rPr>
          <w:rFonts w:ascii="Arial" w:hAnsi="Arial" w:cs="Arial"/>
          <w:color w:val="000000"/>
        </w:rPr>
        <w:t>ἐ</w:t>
      </w:r>
      <w:r>
        <w:rPr>
          <w:rFonts w:ascii="Meiryo UI" w:hAnsi="Meiryo UI"/>
          <w:color w:val="000000"/>
        </w:rPr>
        <w:t>πιτιμάω）」。旧約聖書のギリシャ語訳では、しばしばヘブライ語「ガーアル（</w:t>
      </w:r>
      <w:r>
        <w:rPr>
          <w:rFonts w:ascii="Arial" w:hAnsi="Arial" w:cs="Arial"/>
          <w:color w:val="000000"/>
        </w:rPr>
        <w:t>גָּעַר</w:t>
      </w:r>
      <w:r>
        <w:rPr>
          <w:rFonts w:ascii="Meiryo UI" w:hAnsi="Meiryo UI"/>
          <w:color w:val="000000"/>
        </w:rPr>
        <w:t>）」の訳語。神が混沌や敵対する力を制圧する「叱責」を表す。</w:t>
      </w:r>
    </w:p>
    <w:p w14:paraId="431D145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DA2A88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詩篇にこうあります。「水はあなたに叱られて逃げ……ました」（詩篇104:7）。「主は葦の海を叱って干上がらせ」（詩篇106:9）。「サタンよ、主がおまえを叱りつける」（ゼカリヤ3:2）。</w:t>
      </w:r>
    </w:p>
    <w:p w14:paraId="7428D34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D3D60F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つまり、天地創造の神が混沌を黙らせる、あの叱責のことばなのです。</w:t>
      </w:r>
    </w:p>
    <w:p w14:paraId="16BEDE3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35EE98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そして同じことば「エピティマオー」が、マルコ4章39節で、嵐の海を静める場面に使われます。イエス様は悪霊にも海にも、同じ主権の叱責をもって臨まれる。マルコはここで、そっと、しかしはっきりと、イエス様を創造主の座に置いているのです。</w:t>
      </w:r>
    </w:p>
    <w:p w14:paraId="5B32815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B98CC8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「黙れ」ということばも強烈です。</w:t>
      </w:r>
    </w:p>
    <w:p w14:paraId="6FEA724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02E68C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 w:cs="ＭＳ 明朝" w:hint="eastAsia"/>
          <w:color w:val="000000"/>
        </w:rPr>
        <w:t>※</w:t>
      </w:r>
      <w:r>
        <w:rPr>
          <w:rFonts w:ascii="Meiryo UI" w:hAnsi="Meiryo UI"/>
          <w:color w:val="000000"/>
        </w:rPr>
        <w:t>「黙れ」＝ギリシャ語「フィモーテーティ（φιμώθητι）」。本来は家畜に「口籠（くつわ）をはめる」ことば。荒々しい制圧の語。</w:t>
      </w:r>
    </w:p>
    <w:p w14:paraId="5F767E7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FDEBC2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そして、ここに注目してください。</w:t>
      </w:r>
    </w:p>
    <w:p w14:paraId="7EE5EA7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5614C3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当時の悪魔祓い師たちは、長い呪文を唱え、薫香を焚き、護符を使い、より強い霊の名を持ち出しました（ヨセフス『ユダヤ古代誌』8.46-49に実例があります）。</w:t>
      </w:r>
    </w:p>
    <w:p w14:paraId="10B6E56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38A819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イエス様は、何も使われませんでした。</w:t>
      </w:r>
    </w:p>
    <w:p w14:paraId="039994E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5F1699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呪文なし。儀式なし。道具なし。ただ、ご自分の一語です。</w:t>
      </w:r>
    </w:p>
    <w:p w14:paraId="096C5DE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D5B72E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皆さん、イエス様は強いのです。</w:t>
      </w:r>
    </w:p>
    <w:p w14:paraId="58532DA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A0A580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私たちはときどき、イエス様を優しいだけの方のように思い描きます。もちろん優しい方です。しかし今日の箇所が見せるのは、悪の前に立ちはだかり、一語でそれをねじ伏せる、強い方です。</w:t>
      </w:r>
    </w:p>
    <w:p w14:paraId="49E0A70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A750CF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もう一つ、大事な逆転がここにあります。</w:t>
      </w:r>
    </w:p>
    <w:p w14:paraId="077E390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05E228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旧約の清めの規定では、汚れは「うつる」ものでした。汚れたものに触れると、清いものが汚れる。だから信仰は、どうしても「汚れを避ける」防御の姿勢になりがちでした（ハガイ2:11-13）。</w:t>
      </w:r>
    </w:p>
    <w:p w14:paraId="065F40E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F48B52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ところが、イエス様において、感染の方向が逆転するのです。</w:t>
      </w:r>
    </w:p>
    <w:p w14:paraId="735B7D7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7E8998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聖なる方が汚れに触れて汚されるのではなく、聖が汚れを追い出す。この後もそうです。ツァラアトに冒された人に触れて、清くされる（1:41）。イエス様の聖さは、身を引く聖さではなく、攻め込む聖さなのです。</w:t>
      </w:r>
    </w:p>
    <w:p w14:paraId="515636A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37B1BA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**</w:t>
      </w:r>
      <w:r>
        <w:rPr>
          <w:rFonts w:ascii="Meiryo UI" w:hAnsi="Meiryo UI"/>
          <w:b/>
          <w:bCs/>
          <w:color w:val="000000"/>
        </w:rPr>
        <w:t>マルコ1:26</w:t>
      </w:r>
      <w:r>
        <w:rPr>
          <w:rFonts w:ascii="Meiryo UI" w:hAnsi="Meiryo UI"/>
        </w:rPr>
        <w:t>**</w:t>
      </w:r>
      <w:r>
        <w:rPr>
          <w:rFonts w:ascii="Meiryo UI" w:hAnsi="Meiryo UI"/>
          <w:color w:val="000000"/>
        </w:rPr>
        <w:t xml:space="preserve"> すると汚れた霊はその人をけいれんさせ、大声をあげて、その人から出て行った。</w:t>
      </w:r>
    </w:p>
    <w:p w14:paraId="54E19D7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E63453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霊は最後の抵抗をします。けいれんさせ、大声をあげる。黙れと命じられたのに、なお声をあげる。屈服しながら、なお抗う断末魔です。</w:t>
      </w:r>
    </w:p>
    <w:p w14:paraId="7163E88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0DDA70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しかし、結末は動きません。「出て行け」と命じられ、「出て行った」。命令のことばが、そのまま出来事になりました。</w:t>
      </w:r>
    </w:p>
    <w:p w14:paraId="725D220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9EFAE7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ところで、一つの疑問が残ります。</w:t>
      </w:r>
    </w:p>
    <w:p w14:paraId="7B04634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262154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悪霊の言ったこと、「神の聖者です」は、正しかったのです。なのに、なぜイエス様は黙らせたのでしょうか。</w:t>
      </w:r>
    </w:p>
    <w:p w14:paraId="37D7275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40C6F9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ここは大事なところですから、少しだけ丁寧に見ます。</w:t>
      </w:r>
    </w:p>
    <w:p w14:paraId="7C220F4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1B0262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マルコの福音書では、人間の口から本当に正しい告白が語られるのは、ずっと後、15章39節です。十字架の下で、ローマの百人隊長が言います。「この方は本当に神の子であった」。</w:t>
      </w:r>
    </w:p>
    <w:p w14:paraId="1DB5660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318515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つまりマルコは、こう語っているのです。十字架を抜きにして語られる「神の子」「神の聖者」という称号は、まだイエス様の本当の姿を語っていない、と。</w:t>
      </w:r>
    </w:p>
    <w:p w14:paraId="66F664C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5851A2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力だけの救い主、栄光だけのキリスト。それは、イエス様の半分しか語っていません。称号は、十字架を通</w:t>
        <w:lastRenderedPageBreak/>
        <w:t>って初めて、安全に語れるのです。</w:t>
      </w:r>
    </w:p>
    <w:p w14:paraId="2E485D2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92A49A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---</w:t>
      </w:r>
    </w:p>
    <w:p w14:paraId="565782A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63B057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##</w:t>
      </w:r>
      <w:r>
        <w:rPr>
          <w:rFonts w:ascii="Meiryo UI" w:hAnsi="Meiryo UI"/>
          <w:color w:val="000000"/>
        </w:rPr>
        <w:t xml:space="preserve"> 四、これはどうしたことだ（27〜28節）</w:t>
      </w:r>
    </w:p>
    <w:p w14:paraId="514EBD0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4B6213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**</w:t>
      </w:r>
      <w:r>
        <w:rPr>
          <w:rFonts w:ascii="Meiryo UI" w:hAnsi="Meiryo UI"/>
          <w:b/>
          <w:bCs/>
          <w:color w:val="000000"/>
        </w:rPr>
        <w:t>マルコ1:27</w:t>
      </w:r>
      <w:r>
        <w:rPr>
          <w:rFonts w:ascii="Meiryo UI" w:hAnsi="Meiryo UI"/>
        </w:rPr>
        <w:t>**</w:t>
      </w:r>
      <w:r>
        <w:rPr>
          <w:rFonts w:ascii="Meiryo UI" w:hAnsi="Meiryo UI"/>
          <w:color w:val="000000"/>
        </w:rPr>
        <w:t xml:space="preserve"> 人々はみな驚いて、互いに論じ合った。「これはどうしたことだ。権威ある新しい教えだ。汚れた霊どもにさえ命じると、彼らは従うのだ。」</w:t>
      </w:r>
    </w:p>
    <w:p w14:paraId="6A25F26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CD06F8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人々はまた驚きます。</w:t>
      </w:r>
    </w:p>
    <w:p w14:paraId="73540E7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ABB1B4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 w:cs="ＭＳ 明朝" w:hint="eastAsia"/>
          <w:color w:val="000000"/>
        </w:rPr>
        <w:t>※</w:t>
      </w:r>
      <w:r>
        <w:rPr>
          <w:rFonts w:ascii="Meiryo UI" w:hAnsi="Meiryo UI"/>
          <w:color w:val="000000"/>
        </w:rPr>
        <w:t>「驚いた」＝ギリシャ語「サンベオー（θαμβέω）」。恐れを含んだ驚愕。</w:t>
      </w:r>
    </w:p>
    <w:p w14:paraId="77127A5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AEC25B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群衆は、理解して納得したのではありません。「これはどうしたことだ」と、畏れと当惑の中に取り残されたのです。</w:t>
      </w:r>
    </w:p>
    <w:p w14:paraId="706F835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10DB03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面白いのは、彼らが悪霊の追い出しを見て、「権威ある新しい教えだ」と言ったことです。行いを見て、「教え」と呼んだ。イエス様においては、ことばと行いが一つなのです。教えが語られるところで、人を縛るものが実際に砕かれるのです。</w:t>
      </w:r>
    </w:p>
    <w:p w14:paraId="052DF62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F48737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さて、ここに、今日の箇所でいちばん考えさせられる皮肉があります。</w:t>
      </w:r>
    </w:p>
    <w:p w14:paraId="2983281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7A4BF0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悪霊は、イエス様の正体を知っていました。群衆は、知りませんでした。</w:t>
      </w:r>
    </w:p>
    <w:p w14:paraId="7641923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C93089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この意味を、少し深く考えてみたいのです。</w:t>
      </w:r>
    </w:p>
    <w:p w14:paraId="3FBC928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04EBF9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知識の正確さだけで言えば、あの日の会堂で、いちばん正確な神学者は悪霊でした。「神の聖者」。完璧な答えです。ヤコブの手紙はこう言います。「あなたは、神は唯一だと信じています。立派なことです。ですが、悪霊どもも信じて、身震いしています」（ヤコブ2:19）。</w:t>
      </w:r>
    </w:p>
    <w:p w14:paraId="2819605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092E5C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知っていて、震えて、そして拒んだのです。「関わらないでくれ」と。</w:t>
      </w:r>
    </w:p>
    <w:p w14:paraId="4E8668F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57501C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一方の群衆は、正解を持っていませんでした。しかし「これはどうしたことだ」と問い始めました。問いは、開かれています。マルコの福音書はこの後ずっと、「この方はどなたなのか」という問いを追いかけていく書物です。</w:t>
      </w:r>
    </w:p>
    <w:p w14:paraId="44D1FE6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71A218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そうすると、見えてくることがあります。</w:t>
      </w:r>
    </w:p>
    <w:p w14:paraId="5084AC3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CCF2C4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正しく知りながら、遠ざかることができるのです。</w:t>
      </w:r>
    </w:p>
    <w:p w14:paraId="02E223B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88001D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正しい教理、正しいことばづかい、正しい聖書知識。それらを完璧に語りながら、なお「私の生活には踏み込まないでください」と身を引くことが、できてしまうのです。</w:t>
      </w:r>
    </w:p>
    <w:p w14:paraId="21D4367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53AEA3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これは、語っている私自身への問いでもあります。聖書を精密に調べることが、聖書に従うことの代わりになってしまう危険が、説教者にはいつもあります。</w:t>
      </w:r>
    </w:p>
    <w:p w14:paraId="20374E0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4B8BEB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問われているのは、知識の量ではありません。「従う」かどうかです。あの日、汚れた霊どもでさえ、イエス様に「従った」のです（27節）。私はどうでしょうか。</w:t>
      </w:r>
    </w:p>
    <w:p w14:paraId="3E79C62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0B3A52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**</w:t>
      </w:r>
      <w:r>
        <w:rPr>
          <w:rFonts w:ascii="Meiryo UI" w:hAnsi="Meiryo UI"/>
          <w:b/>
          <w:bCs/>
          <w:color w:val="000000"/>
        </w:rPr>
        <w:t>マルコ1:28</w:t>
      </w:r>
      <w:r>
        <w:rPr>
          <w:rFonts w:ascii="Meiryo UI" w:hAnsi="Meiryo UI"/>
        </w:rPr>
        <w:t>**</w:t>
      </w:r>
      <w:r>
        <w:rPr>
          <w:rFonts w:ascii="Meiryo UI" w:hAnsi="Meiryo UI"/>
          <w:color w:val="000000"/>
        </w:rPr>
        <w:t xml:space="preserve"> イエスの評判は、すぐにガリラヤ全域の隅々にまで広まった。</w:t>
      </w:r>
    </w:p>
    <w:p w14:paraId="66D49579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47732E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最後の節に、マルコは小さな仕掛けを置いています。</w:t>
      </w:r>
    </w:p>
    <w:p w14:paraId="6BE889A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2F4CAC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26節で、汚れた霊は「出て行きました」。そして28節、日本語では「広まった」と訳されていますが、原文では評判もまた、同じ「出て行った」という動詞で書かれています。</w:t>
      </w:r>
    </w:p>
    <w:p w14:paraId="14149767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501131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悪が出て行き、福音が出て行く。悪の退去と、良い知らせの拡散が、一つの運動として描かれているのです。</w:t>
      </w:r>
    </w:p>
    <w:p w14:paraId="45468744" w14:textId="77777777" w:rsid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DC005C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---</w:t>
      </w:r>
    </w:p>
    <w:p w14:paraId="0AABA25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57F38F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</w:rPr>
        <w:t>##</w:t>
      </w:r>
      <w:r>
        <w:rPr>
          <w:rFonts w:ascii="Meiryo UI" w:hAnsi="Meiryo UI"/>
          <w:color w:val="000000"/>
        </w:rPr>
        <w:t xml:space="preserve"> 結び</w:t>
      </w:r>
    </w:p>
    <w:p w14:paraId="2CB974B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1C026B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今日の出来事は、世界史の中では、小さな出来事です。</w:t>
      </w:r>
    </w:p>
    <w:p w14:paraId="2399185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43477262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ガリラヤの田舎町の、小さな会堂の、名前も残っていない一人の人。</w:t>
      </w:r>
    </w:p>
    <w:p w14:paraId="26FBFCF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C24174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しかし聖書は言います。「神の子が現れたのは、悪魔のわざを打ち破るためです」（</w:t>
      </w:r>
      <w:r>
        <w:rPr>
          <w:rFonts w:ascii="Meiryo UI" w:hAnsi="Meiryo UI" w:cs="ＭＳ 明朝" w:hint="eastAsia"/>
          <w:color w:val="000000"/>
        </w:rPr>
        <w:t>Ⅰ</w:t>
      </w:r>
      <w:r>
        <w:rPr>
          <w:rFonts w:ascii="Meiryo UI" w:hAnsi="Meiryo UI"/>
          <w:color w:val="000000"/>
        </w:rPr>
        <w:t>ヨハネ3:8）。カペナウムの会堂のこの一件は、その打ち破りが、目に見える形で始まった場面でした。神の国の到来とは、悪の支配の終わりの始まりなのです。</w:t>
      </w:r>
    </w:p>
    <w:p w14:paraId="7F9EA5B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4480E90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だとすれば、こう言えるのではないでしょうか。</w:t>
      </w:r>
    </w:p>
    <w:p w14:paraId="5B635CE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0DEF619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lastRenderedPageBreak/>
        <w:t>あなたの小さな解放の一つ一つは、その同じ御業の続きなのです。</w:t>
      </w:r>
    </w:p>
    <w:p w14:paraId="33805BC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5E4E1E1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長年の怒りを、一つ手放せた。不安の夜に、一晩眠れた。やめられなかったものを、一日やめられた。人からは見えない、小さな解放。</w:t>
      </w:r>
    </w:p>
    <w:p w14:paraId="75E60E2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5BAFE2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それは、宇宙大の神の国の前進が、あなたという場所で起きた出来事です。小さく見えて、同じ王の、同じ権威の働きなのです。</w:t>
      </w:r>
    </w:p>
    <w:p w14:paraId="41B44F1E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D4C19E6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ですから、「自分では手に負えない」と諦めているもの、その怒りを、不安を、習慣を、今日、名指しして、イエス様の前に持ち出してください。呪文も、特別な技法も要りません。あの方は一語で命じるお方です。飾らず、一言で助けを求めればよいのです。</w:t>
      </w:r>
    </w:p>
    <w:p w14:paraId="2B8A6AE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8337A9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そして最後に、覚えておきたいことがあります。</w:t>
      </w:r>
    </w:p>
    <w:p w14:paraId="69F3549D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701EFD1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この日、一語で悪霊を退けた方は、やがてご自分を縛りに来た者たちに、無抵抗で縛られます。悪霊さえ黙らせた方が、裁判の席で黙り込まれます（マルコ14:61）。</w:t>
      </w:r>
    </w:p>
    <w:p w14:paraId="6059E42A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739304C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あなたの混沌を静める権威は、あなたのために、自ら混沌に呑み込まれることを選んだ権威なのです。</w:t>
      </w:r>
    </w:p>
    <w:p w14:paraId="6A2B7194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FB11D73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だから、恐れなくてよいのです。</w:t>
      </w:r>
    </w:p>
    <w:p w14:paraId="68C380B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2F2DF8A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「私たちを滅ぼしに来たのですか」と悪霊は叫びました。答えは、こうです。</w:t>
      </w:r>
    </w:p>
    <w:p w14:paraId="11A9B28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3633C3C8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神の子が来られたのは、あなたを滅ぼすためではありません。あなたを縛っているものを、滅ぼすためです。</w:t>
      </w:r>
    </w:p>
    <w:p w14:paraId="7AEAB375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18F38D9C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滅びるのは、あなたを縛るものであって、あなたではないのです。</w:t>
      </w:r>
    </w:p>
    <w:p w14:paraId="528C681F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</w:p>
    <w:p w14:paraId="6F834DEB" w14:textId="77777777" w:rsidR="006B251E" w:rsidRPr="006B251E" w:rsidRDefault="006B251E" w:rsidP="006B251E">
      <w:pPr>
        <w:pStyle w:val="a8"/>
        <w:rPr>
          <w:rFonts w:ascii="Meiryo UI" w:hAnsi="Meiryo UI"/>
          <w:color w:val="000000"/>
        </w:rPr>
      </w:pPr>
      <w:r>
        <w:rPr>
          <w:rFonts w:ascii="Meiryo UI" w:hAnsi="Meiryo UI"/>
          <w:color w:val="000000"/>
        </w:rPr>
        <w:t>お祈りしましょう。</w:t>
      </w:r>
    </w:p>
    <w:p w14:paraId="78A3B716" w14:textId="32AB862E" w:rsidR="004E0B3C" w:rsidRPr="006B251E" w:rsidRDefault="004E0B3C" w:rsidP="006B251E">
      <w:pPr>
        <w:pStyle w:val="a8"/>
        <w:rPr>
          <w:rFonts w:ascii="Meiryo UI" w:hAnsi="Meiryo UI"/>
        </w:rPr>
      </w:pPr>
    </w:p>
    <w:sectPr w:rsidR="004E0B3C" w:rsidRPr="006B251E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B7691C" w14:textId="77777777" w:rsidR="00990311" w:rsidRDefault="00990311" w:rsidP="0054743A">
      <w:r>
        <w:separator/>
      </w:r>
    </w:p>
  </w:endnote>
  <w:endnote w:type="continuationSeparator" w:id="0">
    <w:p w14:paraId="4F092EBB" w14:textId="77777777" w:rsidR="00990311" w:rsidRDefault="00990311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271401C9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45954CB8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931AA4" w14:textId="77777777" w:rsidR="00990311" w:rsidRDefault="00990311" w:rsidP="0054743A">
      <w:r>
        <w:separator/>
      </w:r>
    </w:p>
  </w:footnote>
  <w:footnote w:type="continuationSeparator" w:id="0">
    <w:p w14:paraId="0221A2B4" w14:textId="77777777" w:rsidR="00990311" w:rsidRDefault="00990311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1"/>
  </w:num>
  <w:num w:numId="2" w16cid:durableId="39936118">
    <w:abstractNumId w:val="4"/>
  </w:num>
  <w:num w:numId="3" w16cid:durableId="488013160">
    <w:abstractNumId w:val="3"/>
  </w:num>
  <w:num w:numId="4" w16cid:durableId="1135177237">
    <w:abstractNumId w:val="2"/>
  </w:num>
  <w:num w:numId="5" w16cid:durableId="5222827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7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1E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4615"/>
    <w:rsid w:val="000D627A"/>
    <w:rsid w:val="000E1D6E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11A94"/>
    <w:rsid w:val="00111E9A"/>
    <w:rsid w:val="001127A2"/>
    <w:rsid w:val="00113D9F"/>
    <w:rsid w:val="0011590C"/>
    <w:rsid w:val="00116707"/>
    <w:rsid w:val="0011799E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A0"/>
    <w:rsid w:val="001D5E9D"/>
    <w:rsid w:val="001E0DEB"/>
    <w:rsid w:val="001E11FC"/>
    <w:rsid w:val="001E5C6F"/>
    <w:rsid w:val="001F3CAA"/>
    <w:rsid w:val="001F56A2"/>
    <w:rsid w:val="001F72D7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61CD"/>
    <w:rsid w:val="004407A1"/>
    <w:rsid w:val="004407F5"/>
    <w:rsid w:val="004426A5"/>
    <w:rsid w:val="00442BCC"/>
    <w:rsid w:val="00445B7B"/>
    <w:rsid w:val="004463B9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61A0"/>
    <w:rsid w:val="004D7721"/>
    <w:rsid w:val="004E0B3C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47F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251E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405A"/>
    <w:rsid w:val="00825E96"/>
    <w:rsid w:val="008263D2"/>
    <w:rsid w:val="00826667"/>
    <w:rsid w:val="00827612"/>
    <w:rsid w:val="00827D65"/>
    <w:rsid w:val="00830F29"/>
    <w:rsid w:val="00835615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2349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311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A4484B"/>
  <w15:docId w15:val="{69797499-9AB7-B84C-9DCB-E10F260A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BC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rPr>
      <w:rFonts w:ascii="小塚明朝 Pro L" w:eastAsia="Meiryo UI" w:hAnsi="小塚明朝 Pro L"/>
      <w:sz w:val="21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  <w:jc w:val="left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  <w:jc w:val="left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pPr>
      <w:widowControl/>
      <w:jc w:val="left"/>
    </w:pPr>
    <w:rPr>
      <w:rFonts w:ascii="Hiragino Kaku Gothic ProN" w:eastAsia="ＭＳ Ｐゴシック" w:hAnsi="Hiragino Kaku Gothic ProN" w:cs="ＭＳ Ｐゴシック"/>
      <w:color w:val="000000"/>
      <w:kern w:val="0"/>
      <w:sz w:val="17"/>
      <w:szCs w:val="17"/>
    </w:rPr>
  </w:style>
  <w:style w:type="paragraph" w:customStyle="1" w:styleId="p2">
    <w:name w:val="p2"/>
    <w:basedOn w:val="a"/>
    <w:rsid w:val="00795FD4"/>
    <w:pPr>
      <w:widowControl/>
      <w:jc w:val="left"/>
    </w:pPr>
    <w:rPr>
      <w:rFonts w:ascii="Hiragino Kaku Gothic ProN" w:eastAsia="ＭＳ Ｐゴシック" w:hAnsi="Hiragino Kaku Gothic ProN" w:cs="ＭＳ Ｐゴシック"/>
      <w:color w:val="000000"/>
      <w:kern w:val="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14</TotalTime>
  <Pages>9</Pages>
  <Words>948</Words>
  <Characters>5404</Characters>
  <Application>Microsoft Office Word</Application>
  <DocSecurity>0</DocSecurity>
  <Lines>45</Lines>
  <Paragraphs>12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1</cp:revision>
  <cp:lastPrinted>2020-10-30T01:07:00Z</cp:lastPrinted>
  <dcterms:created xsi:type="dcterms:W3CDTF">2026-07-04T13:14:00Z</dcterms:created>
  <dcterms:modified xsi:type="dcterms:W3CDTF">2026-07-04T13:28:00Z</dcterms:modified>
</cp:coreProperties>
</file>